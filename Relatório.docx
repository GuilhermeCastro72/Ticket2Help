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112A7F" w14:textId="77777777" w:rsidR="00495F20" w:rsidRDefault="0000491A" w:rsidP="00061C2A">
      <w:pPr>
        <w:spacing w:after="480" w:line="240" w:lineRule="auto"/>
        <w:jc w:val="center"/>
      </w:pPr>
      <w:r>
        <w:rPr>
          <w:noProof/>
          <w:lang w:eastAsia="pt-PT"/>
        </w:rPr>
        <w:drawing>
          <wp:inline distT="0" distB="0" distL="0" distR="0" wp14:anchorId="1D201ED2" wp14:editId="744B12F6">
            <wp:extent cx="2700000" cy="1346825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ersão Horizont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0BEC" w14:textId="5B0BBD0B" w:rsidR="00061C2A" w:rsidRPr="00853135" w:rsidRDefault="00900327" w:rsidP="00061C2A">
      <w:pPr>
        <w:spacing w:after="360" w:line="240" w:lineRule="auto"/>
        <w:jc w:val="center"/>
        <w:rPr>
          <w:rFonts w:cs="Arial"/>
          <w:smallCaps/>
          <w:noProof/>
          <w:sz w:val="28"/>
        </w:rPr>
      </w:pPr>
      <w:r>
        <w:rPr>
          <w:rFonts w:cs="Arial"/>
          <w:smallCaps/>
          <w:noProof/>
          <w:sz w:val="28"/>
        </w:rPr>
        <w:t>Licenciatura de engenharia informatica</w:t>
      </w:r>
    </w:p>
    <w:p w14:paraId="5D0E4901" w14:textId="2B75052F" w:rsidR="00061C2A" w:rsidRPr="005D681F" w:rsidRDefault="005D681F" w:rsidP="00061C2A">
      <w:pPr>
        <w:spacing w:before="3480" w:line="240" w:lineRule="auto"/>
        <w:jc w:val="center"/>
        <w:rPr>
          <w:rFonts w:cs="Arial"/>
          <w:b/>
          <w:smallCaps/>
          <w:color w:val="333333"/>
          <w:sz w:val="28"/>
          <w:szCs w:val="28"/>
        </w:rPr>
      </w:pPr>
      <w:r>
        <w:rPr>
          <w:rFonts w:cs="Arial"/>
          <w:b/>
          <w:smallCaps/>
          <w:color w:val="333333"/>
          <w:sz w:val="32"/>
          <w:szCs w:val="28"/>
        </w:rPr>
        <w:t>Relatório ticket2help</w:t>
      </w:r>
    </w:p>
    <w:p w14:paraId="08139744" w14:textId="50D255DB" w:rsidR="00D405AC" w:rsidRDefault="00900327" w:rsidP="00061C2A">
      <w:pPr>
        <w:spacing w:before="720" w:line="240" w:lineRule="auto"/>
        <w:jc w:val="center"/>
        <w:rPr>
          <w:rFonts w:cs="Arial"/>
          <w:i/>
          <w:smallCaps/>
          <w:color w:val="333333"/>
        </w:rPr>
      </w:pPr>
      <w:r>
        <w:rPr>
          <w:rFonts w:cs="Arial"/>
          <w:i/>
          <w:smallCaps/>
          <w:color w:val="333333"/>
        </w:rPr>
        <w:t>Luis Pinto</w:t>
      </w:r>
    </w:p>
    <w:p w14:paraId="6C202988" w14:textId="163DFB33" w:rsidR="00900327" w:rsidRDefault="00900327" w:rsidP="00061C2A">
      <w:pPr>
        <w:spacing w:before="720" w:line="240" w:lineRule="auto"/>
        <w:jc w:val="center"/>
        <w:rPr>
          <w:rFonts w:cs="Arial"/>
          <w:i/>
          <w:smallCaps/>
          <w:color w:val="333333"/>
        </w:rPr>
      </w:pPr>
      <w:r>
        <w:rPr>
          <w:rFonts w:cs="Arial"/>
          <w:i/>
          <w:smallCaps/>
          <w:color w:val="333333"/>
        </w:rPr>
        <w:t>Miguel Pinheiro</w:t>
      </w:r>
    </w:p>
    <w:p w14:paraId="7A2C124C" w14:textId="2709A67D" w:rsidR="00900327" w:rsidRPr="00D21282" w:rsidRDefault="00900327" w:rsidP="00061C2A">
      <w:pPr>
        <w:spacing w:before="720" w:line="240" w:lineRule="auto"/>
        <w:jc w:val="center"/>
      </w:pPr>
      <w:r>
        <w:rPr>
          <w:rFonts w:cs="Arial"/>
          <w:i/>
          <w:smallCaps/>
          <w:color w:val="333333"/>
        </w:rPr>
        <w:t>Ricardo</w:t>
      </w:r>
      <w:r w:rsidR="00D21282">
        <w:rPr>
          <w:rFonts w:cs="Arial"/>
          <w:i/>
          <w:smallCaps/>
          <w:color w:val="333333"/>
        </w:rPr>
        <w:t xml:space="preserve"> Freixo</w:t>
      </w:r>
    </w:p>
    <w:p w14:paraId="729EAE64" w14:textId="77777777" w:rsidR="00D405AC" w:rsidRPr="00D405AC" w:rsidRDefault="00D405AC" w:rsidP="00D405AC"/>
    <w:p w14:paraId="4C95365A" w14:textId="77777777" w:rsidR="00D405AC" w:rsidRPr="00D405AC" w:rsidRDefault="00D405AC" w:rsidP="00D405AC"/>
    <w:p w14:paraId="1352F6A3" w14:textId="77777777" w:rsidR="00D405AC" w:rsidRPr="00D405AC" w:rsidRDefault="00D405AC" w:rsidP="00D405AC"/>
    <w:p w14:paraId="70CC79D1" w14:textId="77777777" w:rsidR="00D405AC" w:rsidRPr="00D405AC" w:rsidRDefault="00D405AC" w:rsidP="00D405AC"/>
    <w:p w14:paraId="6F6A4660" w14:textId="77777777" w:rsidR="00D405AC" w:rsidRPr="00D405AC" w:rsidRDefault="00D405AC" w:rsidP="00D405AC"/>
    <w:p w14:paraId="5B1AD007" w14:textId="77777777" w:rsidR="00D405AC" w:rsidRDefault="00D405AC" w:rsidP="00D405AC"/>
    <w:p w14:paraId="2EAB7FD3" w14:textId="77777777" w:rsidR="00D405AC" w:rsidRDefault="00D405AC" w:rsidP="00D405AC"/>
    <w:p w14:paraId="04538EFB" w14:textId="482C26B8" w:rsidR="00061C2A" w:rsidRPr="00D405AC" w:rsidRDefault="00061C2A" w:rsidP="00D405AC">
      <w:pPr>
        <w:tabs>
          <w:tab w:val="center" w:pos="4252"/>
        </w:tabs>
        <w:sectPr w:rsidR="00061C2A" w:rsidRPr="00D405AC" w:rsidSect="00C55BAF">
          <w:footerReference w:type="default" r:id="rId9"/>
          <w:footerReference w:type="first" r:id="rId10"/>
          <w:pgSz w:w="11906" w:h="16838"/>
          <w:pgMar w:top="1418" w:right="1701" w:bottom="1418" w:left="1701" w:header="709" w:footer="1722" w:gutter="0"/>
          <w:cols w:space="708"/>
          <w:titlePg/>
          <w:docGrid w:linePitch="360"/>
        </w:sectPr>
      </w:pPr>
    </w:p>
    <w:p w14:paraId="7E58950F" w14:textId="60D64459" w:rsidR="00EE0C8C" w:rsidRDefault="00EE0C8C">
      <w:pPr>
        <w:rPr>
          <w:rFonts w:cs="Arial"/>
        </w:rPr>
      </w:pPr>
    </w:p>
    <w:p w14:paraId="59670C62" w14:textId="77777777" w:rsidR="00EE0C8C" w:rsidRDefault="00EE0C8C" w:rsidP="00EE0C8C">
      <w:pPr>
        <w:pStyle w:val="ResumoAgradecimentos"/>
        <w:rPr>
          <w:rFonts w:cs="Arial"/>
        </w:rPr>
        <w:sectPr w:rsidR="00EE0C8C" w:rsidSect="00D405AC">
          <w:headerReference w:type="default" r:id="rId11"/>
          <w:footerReference w:type="default" r:id="rId12"/>
          <w:footerReference w:type="first" r:id="rId13"/>
          <w:pgSz w:w="11906" w:h="16838"/>
          <w:pgMar w:top="1418" w:right="1701" w:bottom="1418" w:left="1701" w:header="709" w:footer="709" w:gutter="0"/>
          <w:pgNumType w:fmt="upperRoman"/>
          <w:cols w:space="708"/>
          <w:titlePg/>
          <w:docGrid w:linePitch="360"/>
        </w:sectPr>
      </w:pPr>
    </w:p>
    <w:p w14:paraId="1615739A" w14:textId="77777777" w:rsidR="00EE0C8C" w:rsidRDefault="00EE0C8C">
      <w:pPr>
        <w:spacing w:after="160" w:line="259" w:lineRule="auto"/>
        <w:jc w:val="left"/>
        <w:rPr>
          <w:rFonts w:cs="Arial"/>
        </w:rPr>
      </w:pPr>
    </w:p>
    <w:p w14:paraId="5000A726" w14:textId="77777777" w:rsidR="00EE0C8C" w:rsidRPr="000870C1" w:rsidRDefault="00EE0C8C" w:rsidP="00EE0C8C">
      <w:pPr>
        <w:pStyle w:val="ResumoAgradecimentos"/>
        <w:rPr>
          <w:rFonts w:cs="Arial"/>
        </w:rPr>
      </w:pPr>
      <w:bookmarkStart w:id="0" w:name="_Toc378009133"/>
      <w:bookmarkStart w:id="1" w:name="_Toc169038296"/>
      <w:r w:rsidRPr="000870C1">
        <w:rPr>
          <w:rFonts w:cs="Arial"/>
        </w:rPr>
        <w:t>Índice</w:t>
      </w:r>
      <w:bookmarkEnd w:id="0"/>
      <w:bookmarkEnd w:id="1"/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-65877726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419433B" w14:textId="77777777" w:rsidR="00EE0C8C" w:rsidRDefault="00EE0C8C">
          <w:pPr>
            <w:pStyle w:val="Cabealhodondice"/>
          </w:pPr>
        </w:p>
        <w:p w14:paraId="36ED021B" w14:textId="76A73FF2" w:rsidR="00CA2465" w:rsidRDefault="00EE0C8C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r>
            <w:rPr>
              <w:rFonts w:ascii="Times New Roman" w:hAnsi="Times New Roman"/>
            </w:rPr>
            <w:fldChar w:fldCharType="begin"/>
          </w:r>
          <w:r>
            <w:instrText xml:space="preserve"> TOC \o "1-3" \h \z \u </w:instrText>
          </w:r>
          <w:r>
            <w:rPr>
              <w:rFonts w:ascii="Times New Roman" w:hAnsi="Times New Roman"/>
            </w:rPr>
            <w:fldChar w:fldCharType="separate"/>
          </w:r>
          <w:hyperlink w:anchor="_Toc169038296" w:history="1">
            <w:r w:rsidR="00CA2465" w:rsidRPr="001676CB">
              <w:rPr>
                <w:rStyle w:val="Hiperligao"/>
                <w:rFonts w:cs="Arial"/>
                <w:noProof/>
              </w:rPr>
              <w:t>Índice</w:t>
            </w:r>
            <w:r w:rsidR="00CA2465">
              <w:rPr>
                <w:noProof/>
                <w:webHidden/>
              </w:rPr>
              <w:tab/>
            </w:r>
            <w:r w:rsidR="00CA2465">
              <w:rPr>
                <w:noProof/>
                <w:webHidden/>
              </w:rPr>
              <w:fldChar w:fldCharType="begin"/>
            </w:r>
            <w:r w:rsidR="00CA2465">
              <w:rPr>
                <w:noProof/>
                <w:webHidden/>
              </w:rPr>
              <w:instrText xml:space="preserve"> PAGEREF _Toc169038296 \h </w:instrText>
            </w:r>
            <w:r w:rsidR="00CA2465">
              <w:rPr>
                <w:noProof/>
                <w:webHidden/>
              </w:rPr>
            </w:r>
            <w:r w:rsidR="00CA2465"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III</w:t>
            </w:r>
            <w:r w:rsidR="00CA2465">
              <w:rPr>
                <w:noProof/>
                <w:webHidden/>
              </w:rPr>
              <w:fldChar w:fldCharType="end"/>
            </w:r>
          </w:hyperlink>
        </w:p>
        <w:p w14:paraId="3D7686EC" w14:textId="40F4C0EF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297" w:history="1">
            <w:r w:rsidRPr="001676CB">
              <w:rPr>
                <w:rStyle w:val="Hiperligao"/>
                <w:rFonts w:cs="Arial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2DFA8" w14:textId="277667DF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298" w:history="1">
            <w:r w:rsidRPr="001676CB">
              <w:rPr>
                <w:rStyle w:val="Hiperligao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AF44A" w14:textId="147599A4" w:rsidR="00CA2465" w:rsidRDefault="00CA2465">
          <w:pPr>
            <w:pStyle w:val="ndice2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299" w:history="1">
            <w:r w:rsidRPr="001676CB">
              <w:rPr>
                <w:rStyle w:val="Hiperligao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Resumo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A6EE" w14:textId="0D5EC95E" w:rsidR="00CA2465" w:rsidRDefault="00CA2465">
          <w:pPr>
            <w:pStyle w:val="ndice2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00" w:history="1">
            <w:r w:rsidRPr="001676CB">
              <w:rPr>
                <w:rStyle w:val="Hiperligao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2CF74" w14:textId="602A4EEA" w:rsidR="00CA2465" w:rsidRDefault="00CA246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01" w:history="1">
            <w:r w:rsidRPr="001676CB">
              <w:rPr>
                <w:rStyle w:val="Hiperligao"/>
                <w:rFonts w:cstheme="minorHAnsi"/>
                <w:noProof/>
              </w:rPr>
              <w:t xml:space="preserve">1.2.1 </w:t>
            </w:r>
            <w:r w:rsidRPr="001676CB">
              <w:rPr>
                <w:rStyle w:val="Hiperligao"/>
                <w:rFonts w:eastAsia="Times New Roman" w:cstheme="minorHAnsi"/>
                <w:noProof/>
                <w:lang w:eastAsia="pt-PT"/>
              </w:rPr>
              <w:t>Gestão de Acessos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6A8F" w14:textId="08DF0255" w:rsidR="00CA2465" w:rsidRDefault="00CA246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02" w:history="1">
            <w:r w:rsidRPr="001676CB">
              <w:rPr>
                <w:rStyle w:val="Hiperligao"/>
                <w:rFonts w:cstheme="minorHAnsi"/>
                <w:b/>
                <w:bCs/>
                <w:noProof/>
              </w:rPr>
              <w:t>1.2.2</w:t>
            </w:r>
            <w:r w:rsidRPr="001676CB">
              <w:rPr>
                <w:rStyle w:val="Hiperligao"/>
                <w:rFonts w:cstheme="minorHAnsi"/>
                <w:noProof/>
              </w:rPr>
              <w:t xml:space="preserve"> </w:t>
            </w:r>
            <w:r w:rsidRPr="001676CB">
              <w:rPr>
                <w:rStyle w:val="Hiperligao"/>
                <w:rFonts w:eastAsia="Times New Roman" w:cstheme="minorHAnsi"/>
                <w:noProof/>
                <w:lang w:eastAsia="pt-PT"/>
              </w:rPr>
              <w:t>Geração de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DCC7D" w14:textId="54DDE778" w:rsidR="00CA2465" w:rsidRDefault="00CA246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03" w:history="1">
            <w:r w:rsidRPr="001676CB">
              <w:rPr>
                <w:rStyle w:val="Hiperligao"/>
                <w:rFonts w:eastAsia="Times New Roman" w:cstheme="minorHAnsi"/>
                <w:b/>
                <w:bCs/>
                <w:noProof/>
                <w:lang w:eastAsia="pt-PT"/>
              </w:rPr>
              <w:t xml:space="preserve">1.2.3 </w:t>
            </w:r>
            <w:r w:rsidRPr="001676CB">
              <w:rPr>
                <w:rStyle w:val="Hiperligao"/>
                <w:rFonts w:eastAsia="Times New Roman" w:cstheme="minorHAnsi"/>
                <w:noProof/>
                <w:lang w:eastAsia="pt-PT"/>
              </w:rPr>
              <w:t>Atendimento de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9767" w14:textId="59801F4D" w:rsidR="00CA2465" w:rsidRDefault="00CA246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04" w:history="1">
            <w:r w:rsidRPr="001676CB">
              <w:rPr>
                <w:rStyle w:val="Hiperligao"/>
                <w:rFonts w:cstheme="minorHAnsi"/>
                <w:b/>
                <w:bCs/>
                <w:noProof/>
              </w:rPr>
              <w:t>1.2.4</w:t>
            </w:r>
            <w:r w:rsidRPr="001676CB">
              <w:rPr>
                <w:rStyle w:val="Hiperligao"/>
                <w:rFonts w:cstheme="minorHAnsi"/>
                <w:noProof/>
              </w:rPr>
              <w:t xml:space="preserve"> </w:t>
            </w:r>
            <w:r w:rsidRPr="001676CB">
              <w:rPr>
                <w:rStyle w:val="Hiperligao"/>
                <w:rFonts w:eastAsia="Times New Roman" w:cstheme="minorHAnsi"/>
                <w:noProof/>
                <w:lang w:eastAsia="pt-PT"/>
              </w:rPr>
              <w:t>Listagem de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F028A" w14:textId="13CFD637" w:rsidR="00CA2465" w:rsidRDefault="00CA246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05" w:history="1">
            <w:r w:rsidRPr="001676CB">
              <w:rPr>
                <w:rStyle w:val="Hiperligao"/>
                <w:rFonts w:cstheme="minorHAnsi"/>
                <w:b/>
                <w:bCs/>
                <w:noProof/>
              </w:rPr>
              <w:t xml:space="preserve">1.2.5 </w:t>
            </w:r>
            <w:r w:rsidRPr="001676CB">
              <w:rPr>
                <w:rStyle w:val="Hiperligao"/>
                <w:rFonts w:cstheme="minorHAnsi"/>
                <w:noProof/>
              </w:rPr>
              <w:t>Geração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143D8" w14:textId="365C70CC" w:rsidR="00CA2465" w:rsidRDefault="00CA2465">
          <w:pPr>
            <w:pStyle w:val="ndice2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06" w:history="1">
            <w:r w:rsidRPr="001676CB">
              <w:rPr>
                <w:rStyle w:val="Hiperligao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9BE6" w14:textId="69174B35" w:rsidR="00CA2465" w:rsidRDefault="00CA2465">
          <w:pPr>
            <w:pStyle w:val="ndice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07" w:history="1">
            <w:r w:rsidRPr="001676CB">
              <w:rPr>
                <w:rStyle w:val="Hiperligao"/>
                <w:rFonts w:cstheme="minorHAnsi"/>
                <w:b/>
                <w:bCs/>
                <w:noProof/>
              </w:rPr>
              <w:t>1.3.1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rFonts w:cstheme="minorHAnsi"/>
                <w:noProof/>
              </w:rPr>
              <w:t>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85B8" w14:textId="3393FEF1" w:rsidR="00CA2465" w:rsidRDefault="00CA2465">
          <w:pPr>
            <w:pStyle w:val="ndice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08" w:history="1">
            <w:r w:rsidRPr="001676CB">
              <w:rPr>
                <w:rStyle w:val="Hiperligao"/>
                <w:rFonts w:cstheme="minorHAnsi"/>
                <w:b/>
                <w:bCs/>
                <w:noProof/>
              </w:rPr>
              <w:t>1.3.2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rFonts w:cstheme="minorHAnsi"/>
                <w:noProof/>
              </w:rPr>
              <w:t>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FC266" w14:textId="0339C329" w:rsidR="00CA2465" w:rsidRDefault="00CA2465">
          <w:pPr>
            <w:pStyle w:val="ndice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09" w:history="1">
            <w:r w:rsidRPr="001676CB">
              <w:rPr>
                <w:rStyle w:val="Hiperligao"/>
                <w:rFonts w:cstheme="minorHAnsi"/>
                <w:b/>
                <w:bCs/>
                <w:noProof/>
              </w:rPr>
              <w:t>1.3.3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rFonts w:cstheme="minorHAnsi"/>
                <w:noProof/>
              </w:rPr>
              <w:t>Manutenibilidade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CC19" w14:textId="67D31B7E" w:rsidR="00CA2465" w:rsidRDefault="00CA2465">
          <w:pPr>
            <w:pStyle w:val="ndice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10" w:history="1">
            <w:r w:rsidRPr="001676CB">
              <w:rPr>
                <w:rStyle w:val="Hiperligao"/>
                <w:rFonts w:cstheme="minorHAnsi"/>
                <w:b/>
                <w:bCs/>
                <w:noProof/>
              </w:rPr>
              <w:t>1.3.4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rFonts w:cstheme="minorHAnsi"/>
                <w:noProof/>
              </w:rPr>
              <w:t>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FBD76" w14:textId="351021AD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11" w:history="1">
            <w:r w:rsidRPr="001676CB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Estrutura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444A9" w14:textId="6871C216" w:rsidR="00CA2465" w:rsidRDefault="00CA2465">
          <w:pPr>
            <w:pStyle w:val="ndice2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12" w:history="1">
            <w:r w:rsidRPr="001676CB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 xml:space="preserve"> Componentes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AFDB5" w14:textId="11F0D619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13" w:history="1">
            <w:r w:rsidRPr="001676CB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Cenário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3DB54" w14:textId="6D7FC23E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14" w:history="1">
            <w:r w:rsidRPr="001676CB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Extra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DF70" w14:textId="47A7C945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15" w:history="1">
            <w:r w:rsidRPr="001676CB">
              <w:rPr>
                <w:rStyle w:val="Hiperliga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Testes Unitários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8ED2" w14:textId="7D0EB4C0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16" w:history="1">
            <w:r w:rsidRPr="001676CB">
              <w:rPr>
                <w:rStyle w:val="Hiperliga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Acessibilidade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04E7" w14:textId="04F9DCBB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17" w:history="1">
            <w:r w:rsidRPr="001676CB">
              <w:rPr>
                <w:rStyle w:val="Hiperliga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Dificuldades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9DA00" w14:textId="0A7881FB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18" w:history="1">
            <w:r w:rsidRPr="001676CB">
              <w:rPr>
                <w:rStyle w:val="Hiperliga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01CC" w14:textId="6358675E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19" w:history="1">
            <w:r w:rsidRPr="001676CB">
              <w:rPr>
                <w:rStyle w:val="Hiperliga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Referências e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ADA1B" w14:textId="140B6981" w:rsidR="00CA2465" w:rsidRDefault="00CA2465">
          <w:pPr>
            <w:pStyle w:val="ndice1"/>
            <w:rPr>
              <w:rFonts w:eastAsiaTheme="minorEastAsia"/>
              <w:noProof/>
              <w:kern w:val="2"/>
              <w:sz w:val="22"/>
              <w:lang w:val="en-US" w:eastAsia="ja-JP"/>
              <w14:ligatures w14:val="standardContextual"/>
            </w:rPr>
          </w:pPr>
          <w:hyperlink w:anchor="_Toc169038320" w:history="1">
            <w:r w:rsidRPr="001676CB">
              <w:rPr>
                <w:rStyle w:val="Hiperligao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2"/>
                <w:lang w:val="en-US" w:eastAsia="ja-JP"/>
                <w14:ligatures w14:val="standardContextual"/>
              </w:rPr>
              <w:tab/>
            </w:r>
            <w:r w:rsidRPr="001676CB">
              <w:rPr>
                <w:rStyle w:val="Hiperligao"/>
                <w:noProof/>
              </w:rPr>
              <w:t>Evidências de trabalho colaborativo no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_Toc169038320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0B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C4DD" w14:textId="0E5E2656" w:rsidR="00EE0C8C" w:rsidRDefault="00EE0C8C">
          <w:r>
            <w:rPr>
              <w:b/>
              <w:bCs/>
            </w:rPr>
            <w:fldChar w:fldCharType="end"/>
          </w:r>
        </w:p>
      </w:sdtContent>
    </w:sdt>
    <w:p w14:paraId="1D7B174C" w14:textId="77777777" w:rsidR="0052284A" w:rsidRDefault="0052284A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16397D41" w14:textId="77777777" w:rsidR="0052284A" w:rsidRDefault="0052284A">
      <w:pPr>
        <w:spacing w:after="160" w:line="259" w:lineRule="auto"/>
        <w:jc w:val="left"/>
        <w:rPr>
          <w:rFonts w:cs="Arial"/>
        </w:rPr>
      </w:pPr>
    </w:p>
    <w:p w14:paraId="3686D465" w14:textId="77777777" w:rsidR="0052284A" w:rsidRPr="000870C1" w:rsidRDefault="0052284A" w:rsidP="0052284A">
      <w:pPr>
        <w:pStyle w:val="ResumoAgradecimentos"/>
        <w:rPr>
          <w:rFonts w:cs="Arial"/>
        </w:rPr>
      </w:pPr>
      <w:bookmarkStart w:id="2" w:name="_Toc378009134"/>
      <w:bookmarkStart w:id="3" w:name="_Toc169038297"/>
      <w:r w:rsidRPr="000870C1">
        <w:rPr>
          <w:rFonts w:cs="Arial"/>
        </w:rPr>
        <w:t>Índice de figuras</w:t>
      </w:r>
      <w:bookmarkEnd w:id="2"/>
      <w:bookmarkEnd w:id="3"/>
    </w:p>
    <w:p w14:paraId="248E28BA" w14:textId="6E455105" w:rsidR="009A474D" w:rsidRDefault="00AE2086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"Figura" </w:instrText>
      </w:r>
      <w:r>
        <w:rPr>
          <w:rFonts w:cs="Arial"/>
        </w:rPr>
        <w:fldChar w:fldCharType="separate"/>
      </w:r>
      <w:hyperlink w:anchor="_Toc169038345" w:history="1">
        <w:r w:rsidR="009A474D" w:rsidRPr="0073623F">
          <w:rPr>
            <w:rStyle w:val="Hiperligao"/>
            <w:noProof/>
          </w:rPr>
          <w:t>Figura 1 Diagrama de classes</w:t>
        </w:r>
        <w:r w:rsidR="009A474D">
          <w:rPr>
            <w:noProof/>
            <w:webHidden/>
          </w:rPr>
          <w:tab/>
        </w:r>
        <w:r w:rsidR="009A474D">
          <w:rPr>
            <w:noProof/>
            <w:webHidden/>
          </w:rPr>
          <w:fldChar w:fldCharType="begin"/>
        </w:r>
        <w:r w:rsidR="009A474D">
          <w:rPr>
            <w:noProof/>
            <w:webHidden/>
          </w:rPr>
          <w:instrText xml:space="preserve"> PAGEREF _Toc169038345 \h </w:instrText>
        </w:r>
        <w:r w:rsidR="009A474D">
          <w:rPr>
            <w:noProof/>
            <w:webHidden/>
          </w:rPr>
        </w:r>
        <w:r w:rsidR="009A474D"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1</w:t>
        </w:r>
        <w:r w:rsidR="009A474D">
          <w:rPr>
            <w:noProof/>
            <w:webHidden/>
          </w:rPr>
          <w:fldChar w:fldCharType="end"/>
        </w:r>
      </w:hyperlink>
    </w:p>
    <w:p w14:paraId="7CBD21DC" w14:textId="28479BD7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46" w:history="1">
        <w:r w:rsidRPr="0073623F">
          <w:rPr>
            <w:rStyle w:val="Hiperligao"/>
            <w:noProof/>
          </w:rPr>
          <w:t>Figura 2- Diagrama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C90142" w14:textId="4BAD0D62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47" w:history="1">
        <w:r w:rsidRPr="0073623F">
          <w:rPr>
            <w:rStyle w:val="Hiperligao"/>
            <w:noProof/>
          </w:rPr>
          <w:t>Figura 3 Página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42496D" w14:textId="69828B04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48" w:history="1">
        <w:r w:rsidRPr="0073623F">
          <w:rPr>
            <w:rStyle w:val="Hiperligao"/>
            <w:noProof/>
          </w:rPr>
          <w:t>Figura 4 Página principal do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07853C" w14:textId="5E2D5642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49" w:history="1">
        <w:r w:rsidRPr="0073623F">
          <w:rPr>
            <w:rStyle w:val="Hiperligao"/>
            <w:noProof/>
          </w:rPr>
          <w:t>Figura 5 Pop-up de confirmação de envio de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8F0FD6" w14:textId="67B88567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50" w:history="1">
        <w:r w:rsidRPr="0073623F">
          <w:rPr>
            <w:rStyle w:val="Hiperligao"/>
            <w:noProof/>
          </w:rPr>
          <w:t>Figura 6 Página principal de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5F6012" w14:textId="1232635E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51" w:history="1">
        <w:r w:rsidRPr="0073623F">
          <w:rPr>
            <w:rStyle w:val="Hiperligao"/>
            <w:noProof/>
          </w:rPr>
          <w:t>Figura 7 Página de resposta do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F56D33" w14:textId="48E939F3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52" w:history="1">
        <w:r w:rsidRPr="0073623F">
          <w:rPr>
            <w:rStyle w:val="Hiperligao"/>
            <w:noProof/>
          </w:rPr>
          <w:t>Figura 8 Pop-up confirmação de resposta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6B357E" w14:textId="42333AB5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53" w:history="1">
        <w:r w:rsidRPr="0073623F">
          <w:rPr>
            <w:rStyle w:val="Hiperligao"/>
            <w:noProof/>
          </w:rPr>
          <w:t>Figura 9 Página de visualização de tickets feito pelo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EFCED5" w14:textId="7975DA37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54" w:history="1">
        <w:r w:rsidRPr="0073623F">
          <w:rPr>
            <w:rStyle w:val="Hiperligao"/>
            <w:noProof/>
          </w:rPr>
          <w:t>Figura 10 Pop-up de confirmação de ticket respondido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DE93BA" w14:textId="1E0691FF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55" w:history="1">
        <w:r w:rsidRPr="0073623F">
          <w:rPr>
            <w:rStyle w:val="Hiperligao"/>
            <w:noProof/>
          </w:rPr>
          <w:t>Figura 11 Exemplo de placeholder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D611F2" w14:textId="2930064D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56" w:history="1">
        <w:r w:rsidRPr="0073623F">
          <w:rPr>
            <w:rStyle w:val="Hiperligao"/>
            <w:noProof/>
          </w:rPr>
          <w:t>Figura 12 Código de testes unitários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7B66C7" w14:textId="52EE977F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57" w:history="1">
        <w:r w:rsidRPr="0073623F">
          <w:rPr>
            <w:rStyle w:val="Hiperligao"/>
            <w:noProof/>
          </w:rPr>
          <w:t>Figura 13 Pop-up com símbolo respetivo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22AF7E" w14:textId="205AEDB2" w:rsidR="009A474D" w:rsidRDefault="009A474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2"/>
          <w:lang w:val="en-US" w:eastAsia="ja-JP"/>
          <w14:ligatures w14:val="standardContextual"/>
        </w:rPr>
      </w:pPr>
      <w:hyperlink w:anchor="_Toc169038358" w:history="1">
        <w:r w:rsidRPr="0073623F">
          <w:rPr>
            <w:rStyle w:val="Hiperligao"/>
            <w:noProof/>
          </w:rPr>
          <w:t>Figura 14 Evidencias de trabalho de colaborativo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_Toc169038358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40B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FA543F" w14:textId="3AB34E63" w:rsidR="00CF2CE4" w:rsidRDefault="00AE2086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fldChar w:fldCharType="end"/>
      </w:r>
      <w:r w:rsidR="00CF2CE4">
        <w:rPr>
          <w:rFonts w:cs="Arial"/>
        </w:rPr>
        <w:br w:type="page"/>
      </w:r>
    </w:p>
    <w:p w14:paraId="1B7EA6B7" w14:textId="77777777" w:rsidR="0052284A" w:rsidRDefault="0052284A" w:rsidP="00EE0C8C">
      <w:pPr>
        <w:rPr>
          <w:rFonts w:cs="Arial"/>
        </w:rPr>
        <w:sectPr w:rsidR="0052284A" w:rsidSect="00CF2CE4">
          <w:headerReference w:type="default" r:id="rId14"/>
          <w:headerReference w:type="first" r:id="rId15"/>
          <w:footerReference w:type="first" r:id="rId16"/>
          <w:type w:val="continuous"/>
          <w:pgSz w:w="11906" w:h="16838"/>
          <w:pgMar w:top="1418" w:right="1701" w:bottom="1418" w:left="1701" w:header="709" w:footer="709" w:gutter="0"/>
          <w:pgNumType w:fmt="upperRoman"/>
          <w:cols w:space="708"/>
          <w:docGrid w:linePitch="360"/>
        </w:sectPr>
      </w:pPr>
    </w:p>
    <w:p w14:paraId="64CE8C4D" w14:textId="5D042C8C" w:rsidR="0052284A" w:rsidRPr="000870C1" w:rsidRDefault="0052284A" w:rsidP="0052284A">
      <w:pPr>
        <w:pStyle w:val="Ttulo1"/>
        <w:keepLines w:val="0"/>
        <w:numPr>
          <w:ilvl w:val="0"/>
          <w:numId w:val="2"/>
        </w:numPr>
        <w:spacing w:after="480"/>
      </w:pPr>
      <w:bookmarkStart w:id="4" w:name="_Toc378009135"/>
      <w:bookmarkStart w:id="5" w:name="_Toc169038298"/>
      <w:r w:rsidRPr="000870C1">
        <w:lastRenderedPageBreak/>
        <w:t>Introdução</w:t>
      </w:r>
      <w:bookmarkEnd w:id="4"/>
      <w:bookmarkEnd w:id="5"/>
    </w:p>
    <w:p w14:paraId="68C6AB81" w14:textId="368D365D" w:rsidR="0052284A" w:rsidRDefault="00900327" w:rsidP="0052284A">
      <w:pPr>
        <w:rPr>
          <w:rFonts w:cs="Arial"/>
        </w:rPr>
      </w:pPr>
      <w:r>
        <w:t xml:space="preserve">Este relatório documenta o desenvolvimento de um sistema de gestão de tickets de </w:t>
      </w:r>
      <w:proofErr w:type="spellStart"/>
      <w:r>
        <w:t>helpdesk</w:t>
      </w:r>
      <w:proofErr w:type="spellEnd"/>
      <w:r>
        <w:t xml:space="preserve"> para a empresa Ticket2Help. O sistema foi projetado para atender a solicitações de serviços de hardware (HW) e serviços de software (SW), adotando uma arquitetura em 3 camadas (UI, BLL, DAL) e implementado seguindo o padrão de design MVC (</w:t>
      </w:r>
      <w:proofErr w:type="spellStart"/>
      <w:r>
        <w:t>Model-View-Controller</w:t>
      </w:r>
      <w:proofErr w:type="spellEnd"/>
      <w:r>
        <w:t xml:space="preserve">) utilizando a plataforma WPF (Windows </w:t>
      </w:r>
      <w:proofErr w:type="spellStart"/>
      <w:r>
        <w:t>Presentation</w:t>
      </w:r>
      <w:proofErr w:type="spellEnd"/>
      <w:r>
        <w:t xml:space="preserve"> Foundation) para a interação com o utilizador. O objetivo principal é oferecer uma solução eficiente e intuitiva para a gestão de tickets, facilitando o atendimento e resolução de problemas de hardware e software dentro da empresa.</w:t>
      </w:r>
    </w:p>
    <w:p w14:paraId="28AE5F2A" w14:textId="7A9C9F1B" w:rsidR="0052284A" w:rsidRDefault="00900327" w:rsidP="00770128">
      <w:pPr>
        <w:pStyle w:val="Ttulo2"/>
        <w:numPr>
          <w:ilvl w:val="1"/>
          <w:numId w:val="7"/>
        </w:numPr>
        <w:ind w:left="426"/>
      </w:pPr>
      <w:bookmarkStart w:id="6" w:name="_Toc169038299"/>
      <w:r>
        <w:t>Resumo da Proposta</w:t>
      </w:r>
      <w:bookmarkEnd w:id="6"/>
    </w:p>
    <w:p w14:paraId="448585EE" w14:textId="188A9AAE" w:rsidR="00CF2CE4" w:rsidRPr="00CF2CE4" w:rsidRDefault="00900327" w:rsidP="00CF2CE4">
      <w:r>
        <w:t xml:space="preserve">A proposta consiste em criar uma plataforma de </w:t>
      </w:r>
      <w:proofErr w:type="spellStart"/>
      <w:r>
        <w:t>helpdesk</w:t>
      </w:r>
      <w:proofErr w:type="spellEnd"/>
      <w:r>
        <w:t xml:space="preserve"> interna que permita aos utilizadores criar e acompanhar tickets de solicitação de serviços de hardware e software, enquanto os técnicos de </w:t>
      </w:r>
      <w:proofErr w:type="spellStart"/>
      <w:r>
        <w:t>helpdesk</w:t>
      </w:r>
      <w:proofErr w:type="spellEnd"/>
      <w:r>
        <w:t xml:space="preserve"> poderão atender a esses tickets e gerar relatórios. A aplicação garante a gestão de acessos através de um sistema de login, assegurando que cada utilizador possua as permissões adequadas às suas funções.</w:t>
      </w:r>
    </w:p>
    <w:p w14:paraId="4A1A5F5C" w14:textId="67B390B4" w:rsidR="00CF2CE4" w:rsidRPr="00CF2CE4" w:rsidRDefault="00900327" w:rsidP="00CF2CE4">
      <w:pPr>
        <w:pStyle w:val="Ttulo2"/>
        <w:numPr>
          <w:ilvl w:val="1"/>
          <w:numId w:val="7"/>
        </w:numPr>
        <w:ind w:left="426"/>
      </w:pPr>
      <w:bookmarkStart w:id="7" w:name="_Toc169038300"/>
      <w:r>
        <w:t>Requisitos Funcionai</w:t>
      </w:r>
      <w:r w:rsidR="004D369A">
        <w:t>s</w:t>
      </w:r>
      <w:bookmarkEnd w:id="7"/>
    </w:p>
    <w:p w14:paraId="0DD8FFE9" w14:textId="1EAC02C1" w:rsidR="004D369A" w:rsidRPr="002347CE" w:rsidRDefault="002347CE" w:rsidP="002347CE">
      <w:pPr>
        <w:pStyle w:val="Ttulo3"/>
        <w:rPr>
          <w:rFonts w:asciiTheme="minorHAnsi" w:eastAsia="Times New Roman" w:hAnsiTheme="minorHAnsi" w:cstheme="minorHAnsi"/>
          <w:bCs/>
          <w:lang w:eastAsia="pt-PT"/>
        </w:rPr>
      </w:pPr>
      <w:bookmarkStart w:id="8" w:name="_Toc188335996"/>
      <w:bookmarkStart w:id="9" w:name="_Toc378009138"/>
      <w:bookmarkStart w:id="10" w:name="_Toc169038301"/>
      <w:r w:rsidRPr="002347CE">
        <w:rPr>
          <w:rFonts w:asciiTheme="minorHAnsi" w:hAnsiTheme="minorHAnsi" w:cstheme="minorHAnsi"/>
        </w:rPr>
        <w:t>1.2.1</w:t>
      </w:r>
      <w:r w:rsidR="004D369A" w:rsidRPr="002347CE">
        <w:rPr>
          <w:rFonts w:asciiTheme="minorHAnsi" w:hAnsiTheme="minorHAnsi" w:cstheme="minorHAnsi"/>
        </w:rPr>
        <w:t xml:space="preserve"> </w:t>
      </w:r>
      <w:r w:rsidR="004D369A" w:rsidRPr="004D369A">
        <w:rPr>
          <w:rFonts w:asciiTheme="minorHAnsi" w:eastAsia="Times New Roman" w:hAnsiTheme="minorHAnsi" w:cstheme="minorHAnsi"/>
          <w:lang w:eastAsia="pt-PT"/>
        </w:rPr>
        <w:t>Gestão de Acessos</w:t>
      </w:r>
      <w:bookmarkEnd w:id="10"/>
    </w:p>
    <w:p w14:paraId="537C4069" w14:textId="05B03202" w:rsidR="004D369A" w:rsidRPr="004D369A" w:rsidRDefault="004D369A" w:rsidP="004D369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pt-PT"/>
        </w:rPr>
      </w:pPr>
      <w:r w:rsidRPr="004D369A">
        <w:rPr>
          <w:rFonts w:eastAsia="Times New Roman" w:cstheme="minorHAnsi"/>
          <w:szCs w:val="24"/>
          <w:lang w:eastAsia="pt-PT"/>
        </w:rPr>
        <w:t>Implementação de um sistema de login para garantir que apenas utilizadores autorizados possam ace</w:t>
      </w:r>
      <w:r w:rsidR="005D681F">
        <w:rPr>
          <w:rFonts w:eastAsia="Times New Roman" w:cstheme="minorHAnsi"/>
          <w:szCs w:val="24"/>
          <w:lang w:eastAsia="pt-PT"/>
        </w:rPr>
        <w:t>der</w:t>
      </w:r>
      <w:r w:rsidRPr="004D369A">
        <w:rPr>
          <w:rFonts w:eastAsia="Times New Roman" w:cstheme="minorHAnsi"/>
          <w:szCs w:val="24"/>
          <w:lang w:eastAsia="pt-PT"/>
        </w:rPr>
        <w:t xml:space="preserve"> </w:t>
      </w:r>
      <w:r w:rsidR="005D681F">
        <w:rPr>
          <w:rFonts w:eastAsia="Times New Roman" w:cstheme="minorHAnsi"/>
          <w:szCs w:val="24"/>
          <w:lang w:eastAsia="pt-PT"/>
        </w:rPr>
        <w:t>à</w:t>
      </w:r>
      <w:r w:rsidRPr="004D369A">
        <w:rPr>
          <w:rFonts w:eastAsia="Times New Roman" w:cstheme="minorHAnsi"/>
          <w:szCs w:val="24"/>
          <w:lang w:eastAsia="pt-PT"/>
        </w:rPr>
        <w:t xml:space="preserve"> plataforma.</w:t>
      </w:r>
    </w:p>
    <w:p w14:paraId="38208ADE" w14:textId="1ACD8AA4" w:rsidR="004D369A" w:rsidRPr="002347CE" w:rsidRDefault="004D369A" w:rsidP="004D369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pt-PT"/>
        </w:rPr>
      </w:pPr>
      <w:r w:rsidRPr="004D369A">
        <w:rPr>
          <w:rFonts w:eastAsia="Times New Roman" w:cstheme="minorHAnsi"/>
          <w:szCs w:val="24"/>
          <w:lang w:eastAsia="pt-PT"/>
        </w:rPr>
        <w:t xml:space="preserve">Diferenciação de permissões entre técnicos de </w:t>
      </w:r>
      <w:proofErr w:type="spellStart"/>
      <w:r w:rsidRPr="004D369A">
        <w:rPr>
          <w:rFonts w:eastAsia="Times New Roman" w:cstheme="minorHAnsi"/>
          <w:szCs w:val="24"/>
          <w:lang w:eastAsia="pt-PT"/>
        </w:rPr>
        <w:t>helpdesk</w:t>
      </w:r>
      <w:proofErr w:type="spellEnd"/>
      <w:r w:rsidRPr="004D369A">
        <w:rPr>
          <w:rFonts w:eastAsia="Times New Roman" w:cstheme="minorHAnsi"/>
          <w:szCs w:val="24"/>
          <w:lang w:eastAsia="pt-PT"/>
        </w:rPr>
        <w:t xml:space="preserve"> e outros utilizadores.</w:t>
      </w:r>
    </w:p>
    <w:p w14:paraId="06F08CD6" w14:textId="77777777" w:rsidR="004D369A" w:rsidRPr="002347CE" w:rsidRDefault="004D369A" w:rsidP="004D369A">
      <w:pPr>
        <w:rPr>
          <w:rFonts w:cstheme="minorHAnsi"/>
        </w:rPr>
      </w:pPr>
    </w:p>
    <w:p w14:paraId="54C78098" w14:textId="4102541C" w:rsidR="004D369A" w:rsidRPr="002347CE" w:rsidRDefault="004D369A" w:rsidP="002347CE">
      <w:pPr>
        <w:pStyle w:val="Ttulo3"/>
        <w:rPr>
          <w:rFonts w:asciiTheme="minorHAnsi" w:eastAsia="Times New Roman" w:hAnsiTheme="minorHAnsi" w:cstheme="minorHAnsi"/>
          <w:bCs/>
          <w:lang w:eastAsia="pt-PT"/>
        </w:rPr>
      </w:pPr>
      <w:bookmarkStart w:id="11" w:name="_Toc169038302"/>
      <w:r w:rsidRPr="002347CE">
        <w:rPr>
          <w:rFonts w:asciiTheme="minorHAnsi" w:hAnsiTheme="minorHAnsi" w:cstheme="minorHAnsi"/>
          <w:b/>
          <w:bCs/>
        </w:rPr>
        <w:t>1.2.2</w:t>
      </w:r>
      <w:r w:rsidRPr="002347CE">
        <w:rPr>
          <w:rFonts w:asciiTheme="minorHAnsi" w:hAnsiTheme="minorHAnsi" w:cstheme="minorHAnsi"/>
        </w:rPr>
        <w:t xml:space="preserve"> </w:t>
      </w:r>
      <w:r w:rsidRPr="004D369A">
        <w:rPr>
          <w:rFonts w:asciiTheme="minorHAnsi" w:eastAsia="Times New Roman" w:hAnsiTheme="minorHAnsi" w:cstheme="minorHAnsi"/>
          <w:lang w:eastAsia="pt-PT"/>
        </w:rPr>
        <w:t>Geração de Tickets</w:t>
      </w:r>
      <w:bookmarkEnd w:id="11"/>
    </w:p>
    <w:p w14:paraId="002FCD1D" w14:textId="77777777" w:rsidR="004D369A" w:rsidRPr="004D369A" w:rsidRDefault="004D369A" w:rsidP="004D369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pt-PT"/>
        </w:rPr>
      </w:pPr>
      <w:r w:rsidRPr="004D369A">
        <w:rPr>
          <w:rFonts w:eastAsia="Times New Roman" w:cstheme="minorHAnsi"/>
          <w:szCs w:val="24"/>
          <w:lang w:eastAsia="pt-PT"/>
        </w:rPr>
        <w:t>Possibilidade de criar tickets para serviços de hardware ou software.</w:t>
      </w:r>
    </w:p>
    <w:p w14:paraId="44DC6ED5" w14:textId="77777777" w:rsidR="004D369A" w:rsidRPr="004D369A" w:rsidRDefault="004D369A" w:rsidP="004D369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pt-PT"/>
        </w:rPr>
      </w:pPr>
      <w:r w:rsidRPr="004D369A">
        <w:rPr>
          <w:rFonts w:eastAsia="Times New Roman" w:cstheme="minorHAnsi"/>
          <w:szCs w:val="24"/>
          <w:lang w:eastAsia="pt-PT"/>
        </w:rPr>
        <w:t>Inclusão de informações automáticas como número sequencial, data e hora de geração, código do colaborador e estado inicial do ticket ("</w:t>
      </w:r>
      <w:proofErr w:type="spellStart"/>
      <w:r w:rsidRPr="004D369A">
        <w:rPr>
          <w:rFonts w:eastAsia="Times New Roman" w:cstheme="minorHAnsi"/>
          <w:szCs w:val="24"/>
          <w:lang w:eastAsia="pt-PT"/>
        </w:rPr>
        <w:t>porAtender</w:t>
      </w:r>
      <w:proofErr w:type="spellEnd"/>
      <w:r w:rsidRPr="004D369A">
        <w:rPr>
          <w:rFonts w:eastAsia="Times New Roman" w:cstheme="minorHAnsi"/>
          <w:szCs w:val="24"/>
          <w:lang w:eastAsia="pt-PT"/>
        </w:rPr>
        <w:t>").</w:t>
      </w:r>
    </w:p>
    <w:p w14:paraId="5794BC0B" w14:textId="77777777" w:rsidR="004D369A" w:rsidRPr="004D369A" w:rsidRDefault="004D369A" w:rsidP="004D369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pt-PT"/>
        </w:rPr>
      </w:pPr>
      <w:r w:rsidRPr="004D369A">
        <w:rPr>
          <w:rFonts w:eastAsia="Times New Roman" w:cstheme="minorHAnsi"/>
          <w:szCs w:val="24"/>
          <w:lang w:eastAsia="pt-PT"/>
        </w:rPr>
        <w:t>Para tickets de hardware: registro de equipamento e descrição da avaria.</w:t>
      </w:r>
    </w:p>
    <w:p w14:paraId="08733F54" w14:textId="77777777" w:rsidR="002347CE" w:rsidRDefault="004D369A" w:rsidP="004D369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pt-PT"/>
        </w:rPr>
      </w:pPr>
      <w:r w:rsidRPr="004D369A">
        <w:rPr>
          <w:rFonts w:eastAsia="Times New Roman" w:cstheme="minorHAnsi"/>
          <w:szCs w:val="24"/>
          <w:lang w:eastAsia="pt-PT"/>
        </w:rPr>
        <w:t>Para tickets de software: registro do software e descrição da necessidade</w:t>
      </w:r>
    </w:p>
    <w:p w14:paraId="7FFED1FA" w14:textId="1C73B049" w:rsidR="004D369A" w:rsidRPr="004D369A" w:rsidRDefault="004D369A" w:rsidP="002347CE">
      <w:p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pt-PT"/>
        </w:rPr>
      </w:pPr>
    </w:p>
    <w:p w14:paraId="75776377" w14:textId="77777777" w:rsidR="004D369A" w:rsidRPr="002347CE" w:rsidRDefault="004D369A" w:rsidP="004D369A">
      <w:pPr>
        <w:rPr>
          <w:rFonts w:cstheme="minorHAnsi"/>
          <w:lang w:eastAsia="pt-PT"/>
        </w:rPr>
      </w:pPr>
    </w:p>
    <w:p w14:paraId="3A31CBAB" w14:textId="3E86B2E7" w:rsidR="004D369A" w:rsidRPr="002347CE" w:rsidRDefault="002347CE" w:rsidP="002347CE">
      <w:pPr>
        <w:pStyle w:val="Ttulo3"/>
        <w:rPr>
          <w:rFonts w:asciiTheme="minorHAnsi" w:eastAsia="Times New Roman" w:hAnsiTheme="minorHAnsi" w:cstheme="minorHAnsi"/>
          <w:bCs/>
          <w:lang w:eastAsia="pt-PT"/>
        </w:rPr>
      </w:pPr>
      <w:bookmarkStart w:id="12" w:name="_Toc169038303"/>
      <w:r w:rsidRPr="002347CE">
        <w:rPr>
          <w:rFonts w:asciiTheme="minorHAnsi" w:eastAsia="Times New Roman" w:hAnsiTheme="minorHAnsi" w:cstheme="minorHAnsi"/>
          <w:b/>
          <w:bCs/>
          <w:lang w:eastAsia="pt-PT"/>
        </w:rPr>
        <w:t xml:space="preserve">1.2.3 </w:t>
      </w:r>
      <w:r w:rsidR="004D369A" w:rsidRPr="004D369A">
        <w:rPr>
          <w:rFonts w:asciiTheme="minorHAnsi" w:eastAsia="Times New Roman" w:hAnsiTheme="minorHAnsi" w:cstheme="minorHAnsi"/>
          <w:lang w:eastAsia="pt-PT"/>
        </w:rPr>
        <w:t>Atendimento de Tickets</w:t>
      </w:r>
      <w:bookmarkEnd w:id="12"/>
    </w:p>
    <w:p w14:paraId="0B2A9BF6" w14:textId="4941514C" w:rsidR="002347CE" w:rsidRPr="002347CE" w:rsidRDefault="002347CE" w:rsidP="002347CE">
      <w:pPr>
        <w:pStyle w:val="PargrafodaLista"/>
        <w:numPr>
          <w:ilvl w:val="0"/>
          <w:numId w:val="12"/>
        </w:numPr>
        <w:spacing w:after="0" w:line="240" w:lineRule="auto"/>
        <w:jc w:val="left"/>
        <w:rPr>
          <w:rFonts w:eastAsia="Times New Roman" w:cstheme="minorHAnsi"/>
          <w:szCs w:val="24"/>
          <w:lang w:eastAsia="pt-PT"/>
        </w:rPr>
      </w:pPr>
      <w:r>
        <w:rPr>
          <w:rFonts w:eastAsia="Times New Roman" w:cstheme="minorHAnsi"/>
          <w:szCs w:val="24"/>
          <w:lang w:eastAsia="pt-PT"/>
        </w:rPr>
        <w:t xml:space="preserve"> </w:t>
      </w:r>
      <w:r w:rsidRPr="002347CE">
        <w:rPr>
          <w:rFonts w:eastAsia="Times New Roman" w:cstheme="minorHAnsi"/>
          <w:szCs w:val="24"/>
          <w:lang w:eastAsia="pt-PT"/>
        </w:rPr>
        <w:t>Visualização e atualização de tickets "</w:t>
      </w:r>
      <w:proofErr w:type="spellStart"/>
      <w:r w:rsidRPr="002347CE">
        <w:rPr>
          <w:rFonts w:eastAsia="Times New Roman" w:cstheme="minorHAnsi"/>
          <w:szCs w:val="24"/>
          <w:lang w:eastAsia="pt-PT"/>
        </w:rPr>
        <w:t>porAtender</w:t>
      </w:r>
      <w:proofErr w:type="spellEnd"/>
      <w:r w:rsidRPr="002347CE">
        <w:rPr>
          <w:rFonts w:eastAsia="Times New Roman" w:cstheme="minorHAnsi"/>
          <w:szCs w:val="24"/>
          <w:lang w:eastAsia="pt-PT"/>
        </w:rPr>
        <w:t xml:space="preserve">" pelos técnicos de </w:t>
      </w:r>
      <w:proofErr w:type="spellStart"/>
      <w:r w:rsidRPr="002347CE">
        <w:rPr>
          <w:rFonts w:eastAsia="Times New Roman" w:cstheme="minorHAnsi"/>
          <w:szCs w:val="24"/>
          <w:lang w:eastAsia="pt-PT"/>
        </w:rPr>
        <w:t>helpdesk</w:t>
      </w:r>
      <w:proofErr w:type="spellEnd"/>
      <w:r w:rsidRPr="002347CE">
        <w:rPr>
          <w:rFonts w:eastAsia="Times New Roman" w:cstheme="minorHAnsi"/>
          <w:szCs w:val="24"/>
          <w:lang w:eastAsia="pt-PT"/>
        </w:rPr>
        <w:t>.</w:t>
      </w:r>
    </w:p>
    <w:p w14:paraId="7CADD25A" w14:textId="77777777" w:rsidR="002347CE" w:rsidRPr="002347CE" w:rsidRDefault="002347CE" w:rsidP="002347CE">
      <w:pPr>
        <w:pStyle w:val="PargrafodaLista"/>
        <w:numPr>
          <w:ilvl w:val="0"/>
          <w:numId w:val="12"/>
        </w:numPr>
        <w:spacing w:after="0" w:line="240" w:lineRule="auto"/>
        <w:jc w:val="left"/>
        <w:rPr>
          <w:rFonts w:eastAsia="Times New Roman" w:cstheme="minorHAnsi"/>
          <w:szCs w:val="24"/>
          <w:lang w:eastAsia="pt-PT"/>
        </w:rPr>
      </w:pPr>
      <w:r w:rsidRPr="002347CE">
        <w:rPr>
          <w:rFonts w:eastAsia="Times New Roman" w:cstheme="minorHAnsi"/>
          <w:szCs w:val="24"/>
          <w:lang w:eastAsia="pt-PT"/>
        </w:rPr>
        <w:t xml:space="preserve"> Registro automático da data e hora do atendimento.</w:t>
      </w:r>
    </w:p>
    <w:p w14:paraId="336BCA6C" w14:textId="77777777" w:rsidR="002347CE" w:rsidRDefault="002347CE" w:rsidP="002347CE">
      <w:pPr>
        <w:pStyle w:val="PargrafodaLista"/>
        <w:numPr>
          <w:ilvl w:val="0"/>
          <w:numId w:val="12"/>
        </w:numPr>
        <w:rPr>
          <w:rFonts w:eastAsia="Times New Roman" w:cstheme="minorHAnsi"/>
          <w:szCs w:val="24"/>
          <w:lang w:eastAsia="pt-PT"/>
        </w:rPr>
      </w:pPr>
      <w:r>
        <w:rPr>
          <w:rFonts w:eastAsia="Times New Roman" w:cstheme="minorHAnsi"/>
          <w:szCs w:val="24"/>
          <w:lang w:eastAsia="pt-PT"/>
        </w:rPr>
        <w:t xml:space="preserve"> </w:t>
      </w:r>
      <w:r w:rsidRPr="002347CE">
        <w:rPr>
          <w:rFonts w:eastAsia="Times New Roman" w:cstheme="minorHAnsi"/>
          <w:szCs w:val="24"/>
          <w:lang w:eastAsia="pt-PT"/>
        </w:rPr>
        <w:t>Inclusão de informações específicas do atendimento realizadas pelo técnico.</w:t>
      </w:r>
    </w:p>
    <w:p w14:paraId="11893861" w14:textId="6D0B9757" w:rsidR="002347CE" w:rsidRPr="002347CE" w:rsidRDefault="002347CE" w:rsidP="002347CE">
      <w:pPr>
        <w:pStyle w:val="PargrafodaLista"/>
        <w:numPr>
          <w:ilvl w:val="0"/>
          <w:numId w:val="12"/>
        </w:numPr>
        <w:rPr>
          <w:rFonts w:cstheme="minorHAnsi"/>
          <w:lang w:eastAsia="pt-PT"/>
        </w:rPr>
      </w:pPr>
      <w:r>
        <w:rPr>
          <w:rFonts w:eastAsia="Times New Roman" w:cstheme="minorHAnsi"/>
          <w:szCs w:val="24"/>
          <w:lang w:eastAsia="pt-PT"/>
        </w:rPr>
        <w:t xml:space="preserve"> </w:t>
      </w:r>
      <w:r w:rsidRPr="002347CE">
        <w:rPr>
          <w:rFonts w:cstheme="minorHAnsi"/>
        </w:rPr>
        <w:t>Visualização dos tickets gerados pelo utilizador, com detalhes e estados.</w:t>
      </w:r>
    </w:p>
    <w:p w14:paraId="5A1E213F" w14:textId="77777777" w:rsidR="002347CE" w:rsidRPr="002347CE" w:rsidRDefault="002347CE" w:rsidP="002347CE">
      <w:pPr>
        <w:pStyle w:val="PargrafodaLista"/>
        <w:ind w:left="576"/>
        <w:rPr>
          <w:rFonts w:cstheme="minorHAnsi"/>
          <w:lang w:eastAsia="pt-PT"/>
        </w:rPr>
      </w:pPr>
    </w:p>
    <w:p w14:paraId="50EE50CB" w14:textId="7848D904" w:rsidR="002347CE" w:rsidRDefault="002347CE" w:rsidP="002347CE">
      <w:pPr>
        <w:pStyle w:val="Ttulo3"/>
        <w:rPr>
          <w:rFonts w:asciiTheme="minorHAnsi" w:eastAsia="Times New Roman" w:hAnsiTheme="minorHAnsi" w:cstheme="minorHAnsi"/>
          <w:b/>
          <w:bCs/>
          <w:lang w:eastAsia="pt-PT"/>
        </w:rPr>
      </w:pPr>
      <w:bookmarkStart w:id="13" w:name="_Toc169038304"/>
      <w:r w:rsidRPr="002347CE">
        <w:rPr>
          <w:rFonts w:asciiTheme="minorHAnsi" w:hAnsiTheme="minorHAnsi" w:cstheme="minorHAnsi"/>
          <w:b/>
          <w:bCs/>
        </w:rPr>
        <w:t>1.2.4</w:t>
      </w:r>
      <w:r w:rsidRPr="002347CE">
        <w:rPr>
          <w:rFonts w:asciiTheme="minorHAnsi" w:hAnsiTheme="minorHAnsi" w:cstheme="minorHAnsi"/>
        </w:rPr>
        <w:t xml:space="preserve"> </w:t>
      </w:r>
      <w:r w:rsidRPr="004D369A">
        <w:rPr>
          <w:rFonts w:asciiTheme="minorHAnsi" w:eastAsia="Times New Roman" w:hAnsiTheme="minorHAnsi" w:cstheme="minorHAnsi"/>
          <w:lang w:eastAsia="pt-PT"/>
        </w:rPr>
        <w:t>Listagem de Tickets</w:t>
      </w:r>
      <w:bookmarkEnd w:id="13"/>
    </w:p>
    <w:p w14:paraId="06F5E995" w14:textId="782F31FD" w:rsidR="002347CE" w:rsidRDefault="002347CE" w:rsidP="002347CE">
      <w:pPr>
        <w:pStyle w:val="PargrafodaLista"/>
        <w:numPr>
          <w:ilvl w:val="0"/>
          <w:numId w:val="12"/>
        </w:numPr>
        <w:rPr>
          <w:rFonts w:cstheme="minorHAnsi"/>
          <w:lang w:eastAsia="pt-PT"/>
        </w:rPr>
      </w:pPr>
      <w:r w:rsidRPr="002347CE">
        <w:rPr>
          <w:rFonts w:cstheme="minorHAnsi"/>
        </w:rPr>
        <w:t>Visualização dos tickets gerados pelo utilizador, com detalhes e estados.</w:t>
      </w:r>
    </w:p>
    <w:p w14:paraId="5B5AF885" w14:textId="1CBBD327" w:rsidR="002347CE" w:rsidRDefault="002347CE" w:rsidP="002347CE">
      <w:pPr>
        <w:pStyle w:val="Ttulo3"/>
        <w:rPr>
          <w:rFonts w:asciiTheme="minorHAnsi" w:hAnsiTheme="minorHAnsi" w:cstheme="minorHAnsi"/>
          <w:b/>
          <w:bCs/>
        </w:rPr>
      </w:pPr>
      <w:bookmarkStart w:id="14" w:name="_Toc169038305"/>
      <w:r w:rsidRPr="002347CE">
        <w:rPr>
          <w:rFonts w:asciiTheme="minorHAnsi" w:hAnsiTheme="minorHAnsi" w:cstheme="minorHAnsi"/>
          <w:b/>
          <w:bCs/>
        </w:rPr>
        <w:t xml:space="preserve">1.2.5 </w:t>
      </w:r>
      <w:r w:rsidRPr="005D681F">
        <w:rPr>
          <w:rFonts w:asciiTheme="minorHAnsi" w:hAnsiTheme="minorHAnsi" w:cstheme="minorHAnsi"/>
        </w:rPr>
        <w:t>Geração de Gráficos</w:t>
      </w:r>
      <w:bookmarkEnd w:id="14"/>
    </w:p>
    <w:p w14:paraId="12C41D01" w14:textId="77777777" w:rsidR="002347CE" w:rsidRPr="002347CE" w:rsidRDefault="002347CE" w:rsidP="002347CE">
      <w:pPr>
        <w:pStyle w:val="PargrafodaLista"/>
        <w:numPr>
          <w:ilvl w:val="0"/>
          <w:numId w:val="12"/>
        </w:numPr>
        <w:rPr>
          <w:rFonts w:cstheme="minorHAnsi"/>
          <w:lang w:eastAsia="pt-PT"/>
        </w:rPr>
      </w:pPr>
      <w:r>
        <w:t>Possibilidade de gerar relatórios detalhados de tickets atendidos.</w:t>
      </w:r>
    </w:p>
    <w:p w14:paraId="7134F9D8" w14:textId="614870F8" w:rsidR="00CF2CE4" w:rsidRDefault="002347CE" w:rsidP="00CF2CE4">
      <w:pPr>
        <w:pStyle w:val="Ttulo2"/>
        <w:numPr>
          <w:ilvl w:val="1"/>
          <w:numId w:val="7"/>
        </w:numPr>
        <w:ind w:left="426"/>
      </w:pPr>
      <w:bookmarkStart w:id="15" w:name="_Toc169038306"/>
      <w:bookmarkEnd w:id="8"/>
      <w:bookmarkEnd w:id="9"/>
      <w:r>
        <w:t>Requisitos não funcionais</w:t>
      </w:r>
      <w:bookmarkEnd w:id="15"/>
    </w:p>
    <w:p w14:paraId="0EB902B2" w14:textId="5E1D3077" w:rsidR="00C55E5C" w:rsidRPr="005D681F" w:rsidRDefault="00C55E5C" w:rsidP="00C55E5C">
      <w:pPr>
        <w:pStyle w:val="Ttulo3"/>
        <w:numPr>
          <w:ilvl w:val="2"/>
          <w:numId w:val="17"/>
        </w:numPr>
        <w:rPr>
          <w:rFonts w:asciiTheme="minorHAnsi" w:hAnsiTheme="minorHAnsi" w:cstheme="minorHAnsi"/>
        </w:rPr>
      </w:pPr>
      <w:bookmarkStart w:id="16" w:name="_Toc188335997"/>
      <w:bookmarkStart w:id="17" w:name="_Toc378009139"/>
      <w:bookmarkStart w:id="18" w:name="_Toc169038307"/>
      <w:r w:rsidRPr="005D681F">
        <w:rPr>
          <w:rFonts w:asciiTheme="minorHAnsi" w:hAnsiTheme="minorHAnsi" w:cstheme="minorHAnsi"/>
        </w:rPr>
        <w:t>Desempenho</w:t>
      </w:r>
      <w:bookmarkEnd w:id="18"/>
    </w:p>
    <w:p w14:paraId="2B21025F" w14:textId="2B158661" w:rsidR="00C55E5C" w:rsidRPr="005D681F" w:rsidRDefault="00C55E5C" w:rsidP="00C55E5C">
      <w:pPr>
        <w:pStyle w:val="PargrafodaLista"/>
        <w:numPr>
          <w:ilvl w:val="0"/>
          <w:numId w:val="18"/>
        </w:numPr>
        <w:rPr>
          <w:rFonts w:cstheme="minorHAnsi"/>
        </w:rPr>
      </w:pPr>
      <w:r w:rsidRPr="005D681F">
        <w:rPr>
          <w:rFonts w:cstheme="minorHAnsi"/>
        </w:rPr>
        <w:t>O sistema deve ser responsivo e permitir acesso rápido e eficiente aos dados.</w:t>
      </w:r>
    </w:p>
    <w:p w14:paraId="12677E3D" w14:textId="121C3057" w:rsidR="00C55E5C" w:rsidRPr="005D681F" w:rsidRDefault="00C55E5C" w:rsidP="00C55E5C">
      <w:pPr>
        <w:pStyle w:val="Ttulo3"/>
        <w:numPr>
          <w:ilvl w:val="2"/>
          <w:numId w:val="17"/>
        </w:numPr>
        <w:rPr>
          <w:rFonts w:asciiTheme="minorHAnsi" w:hAnsiTheme="minorHAnsi" w:cstheme="minorHAnsi"/>
        </w:rPr>
      </w:pPr>
      <w:bookmarkStart w:id="19" w:name="_Toc169038308"/>
      <w:r w:rsidRPr="005D681F">
        <w:rPr>
          <w:rFonts w:asciiTheme="minorHAnsi" w:hAnsiTheme="minorHAnsi" w:cstheme="minorHAnsi"/>
        </w:rPr>
        <w:t>Segurança</w:t>
      </w:r>
      <w:bookmarkEnd w:id="19"/>
    </w:p>
    <w:p w14:paraId="74C3B3D7" w14:textId="78ADCA87" w:rsidR="00C55E5C" w:rsidRPr="005D681F" w:rsidRDefault="00C55E5C" w:rsidP="00C55E5C">
      <w:pPr>
        <w:pStyle w:val="PargrafodaLista"/>
        <w:numPr>
          <w:ilvl w:val="0"/>
          <w:numId w:val="18"/>
        </w:numPr>
        <w:spacing w:after="0" w:line="240" w:lineRule="auto"/>
        <w:jc w:val="left"/>
        <w:rPr>
          <w:rFonts w:eastAsia="Times New Roman" w:cstheme="minorHAnsi"/>
          <w:szCs w:val="24"/>
          <w:lang w:eastAsia="pt-PT"/>
        </w:rPr>
      </w:pPr>
      <w:r w:rsidRPr="005D681F">
        <w:rPr>
          <w:rFonts w:eastAsia="Times New Roman" w:cstheme="minorHAnsi"/>
          <w:szCs w:val="24"/>
          <w:lang w:eastAsia="pt-PT"/>
        </w:rPr>
        <w:t>Garantia de segurança dos dados através de gestão de acessos e permissões apropriadas.</w:t>
      </w:r>
    </w:p>
    <w:p w14:paraId="2B32BD8B" w14:textId="28849C1C" w:rsidR="00C55E5C" w:rsidRPr="005D681F" w:rsidRDefault="00C55E5C" w:rsidP="00C55E5C">
      <w:pPr>
        <w:pStyle w:val="PargrafodaLista"/>
        <w:numPr>
          <w:ilvl w:val="0"/>
          <w:numId w:val="18"/>
        </w:numPr>
        <w:rPr>
          <w:rFonts w:cstheme="minorHAnsi"/>
        </w:rPr>
      </w:pPr>
      <w:r w:rsidRPr="005D681F">
        <w:rPr>
          <w:rFonts w:eastAsia="Times New Roman" w:cstheme="minorHAnsi"/>
          <w:szCs w:val="24"/>
          <w:lang w:eastAsia="pt-PT"/>
        </w:rPr>
        <w:t>Proteção dos dados sensíveis dos utilizadores e técnicos.</w:t>
      </w:r>
    </w:p>
    <w:p w14:paraId="41FD95A6" w14:textId="67A996C6" w:rsidR="00C55E5C" w:rsidRPr="005D681F" w:rsidRDefault="00C55E5C" w:rsidP="00C55E5C">
      <w:pPr>
        <w:pStyle w:val="Ttulo3"/>
        <w:numPr>
          <w:ilvl w:val="2"/>
          <w:numId w:val="17"/>
        </w:numPr>
        <w:rPr>
          <w:rFonts w:asciiTheme="minorHAnsi" w:hAnsiTheme="minorHAnsi" w:cstheme="minorHAnsi"/>
        </w:rPr>
      </w:pPr>
      <w:bookmarkStart w:id="20" w:name="_Toc169038309"/>
      <w:r w:rsidRPr="005D681F">
        <w:rPr>
          <w:rFonts w:asciiTheme="minorHAnsi" w:hAnsiTheme="minorHAnsi" w:cstheme="minorHAnsi"/>
        </w:rPr>
        <w:t>Manutenibilidade</w:t>
      </w:r>
      <w:bookmarkEnd w:id="20"/>
    </w:p>
    <w:p w14:paraId="0C1605D6" w14:textId="32ABF825" w:rsidR="00C55E5C" w:rsidRPr="005D681F" w:rsidRDefault="00C55E5C" w:rsidP="00C55E5C">
      <w:pPr>
        <w:pStyle w:val="PargrafodaLista"/>
        <w:numPr>
          <w:ilvl w:val="0"/>
          <w:numId w:val="19"/>
        </w:numPr>
        <w:spacing w:after="0" w:line="240" w:lineRule="auto"/>
        <w:jc w:val="left"/>
        <w:rPr>
          <w:rFonts w:eastAsia="Times New Roman" w:cstheme="minorHAnsi"/>
          <w:szCs w:val="24"/>
          <w:lang w:eastAsia="pt-PT"/>
        </w:rPr>
      </w:pPr>
      <w:r w:rsidRPr="005D681F">
        <w:rPr>
          <w:rFonts w:eastAsia="Times New Roman" w:cstheme="minorHAnsi"/>
          <w:szCs w:val="24"/>
          <w:lang w:eastAsia="pt-PT"/>
        </w:rPr>
        <w:t>Estrutura de código clara e bem documentada para facilitar futuras manutenções e expansões.</w:t>
      </w:r>
    </w:p>
    <w:p w14:paraId="0E54D630" w14:textId="0A5B7E09" w:rsidR="00C55E5C" w:rsidRPr="005D681F" w:rsidRDefault="00C55E5C" w:rsidP="00C55E5C">
      <w:pPr>
        <w:pStyle w:val="PargrafodaLista"/>
        <w:numPr>
          <w:ilvl w:val="0"/>
          <w:numId w:val="19"/>
        </w:numPr>
        <w:rPr>
          <w:rFonts w:cstheme="minorHAnsi"/>
        </w:rPr>
      </w:pPr>
      <w:r w:rsidRPr="005D681F">
        <w:rPr>
          <w:rFonts w:eastAsia="Times New Roman" w:cstheme="minorHAnsi"/>
          <w:szCs w:val="24"/>
          <w:lang w:eastAsia="pt-PT"/>
        </w:rPr>
        <w:t>Implementação de testes unitários para assegurar a qualidade do código e prevenir falhas.</w:t>
      </w:r>
    </w:p>
    <w:p w14:paraId="511CA65D" w14:textId="019548CB" w:rsidR="00C55E5C" w:rsidRPr="005D681F" w:rsidRDefault="00C55E5C" w:rsidP="005D681F">
      <w:pPr>
        <w:pStyle w:val="Ttulo3"/>
        <w:numPr>
          <w:ilvl w:val="2"/>
          <w:numId w:val="17"/>
        </w:numPr>
        <w:rPr>
          <w:rFonts w:asciiTheme="minorHAnsi" w:hAnsiTheme="minorHAnsi" w:cstheme="minorHAnsi"/>
        </w:rPr>
      </w:pPr>
      <w:bookmarkStart w:id="21" w:name="_Toc169038310"/>
      <w:r w:rsidRPr="005D681F">
        <w:rPr>
          <w:rFonts w:asciiTheme="minorHAnsi" w:hAnsiTheme="minorHAnsi" w:cstheme="minorHAnsi"/>
        </w:rPr>
        <w:t>Usabilidade</w:t>
      </w:r>
      <w:bookmarkEnd w:id="21"/>
    </w:p>
    <w:p w14:paraId="4DF25C54" w14:textId="08BEBF58" w:rsidR="005D681F" w:rsidRPr="005D681F" w:rsidRDefault="005D681F" w:rsidP="005D681F">
      <w:pPr>
        <w:pStyle w:val="PargrafodaLista"/>
        <w:numPr>
          <w:ilvl w:val="0"/>
          <w:numId w:val="19"/>
        </w:numPr>
        <w:spacing w:after="0" w:line="240" w:lineRule="auto"/>
        <w:jc w:val="left"/>
        <w:rPr>
          <w:rFonts w:eastAsia="Times New Roman" w:cstheme="minorHAnsi"/>
          <w:szCs w:val="24"/>
          <w:lang w:eastAsia="pt-PT"/>
        </w:rPr>
      </w:pPr>
      <w:r w:rsidRPr="005D681F">
        <w:rPr>
          <w:rFonts w:eastAsia="Times New Roman" w:cstheme="minorHAnsi"/>
          <w:szCs w:val="24"/>
          <w:lang w:eastAsia="pt-PT"/>
        </w:rPr>
        <w:t>Interface intuitiva e amigável, facilitando a interação dos utilizadores com o sistema.</w:t>
      </w:r>
    </w:p>
    <w:p w14:paraId="35441239" w14:textId="1C15B334" w:rsidR="00D2134B" w:rsidRPr="00D2134B" w:rsidRDefault="005D681F" w:rsidP="00D2134B">
      <w:pPr>
        <w:pStyle w:val="PargrafodaLista"/>
        <w:numPr>
          <w:ilvl w:val="0"/>
          <w:numId w:val="19"/>
        </w:numPr>
        <w:rPr>
          <w:rFonts w:eastAsia="Times New Roman" w:cstheme="minorHAnsi"/>
          <w:szCs w:val="24"/>
          <w:lang w:eastAsia="pt-PT"/>
        </w:rPr>
        <w:sectPr w:rsidR="00D2134B" w:rsidRPr="00D2134B" w:rsidSect="00CF2CE4">
          <w:headerReference w:type="default" r:id="rId17"/>
          <w:headerReference w:type="first" r:id="rId18"/>
          <w:footerReference w:type="first" r:id="rId19"/>
          <w:pgSz w:w="11906" w:h="16838"/>
          <w:pgMar w:top="1418" w:right="1701" w:bottom="1418" w:left="1701" w:header="709" w:footer="709" w:gutter="0"/>
          <w:pgNumType w:start="1"/>
          <w:cols w:space="708"/>
          <w:docGrid w:linePitch="360"/>
        </w:sectPr>
      </w:pPr>
      <w:r w:rsidRPr="005D681F">
        <w:rPr>
          <w:rFonts w:eastAsia="Times New Roman" w:cstheme="minorHAnsi"/>
          <w:szCs w:val="24"/>
          <w:lang w:eastAsia="pt-PT"/>
        </w:rPr>
        <w:t>Navegação simples e clara entre as diferentes funcionalidades</w:t>
      </w:r>
      <w:r w:rsidR="00D2134B">
        <w:rPr>
          <w:rFonts w:eastAsia="Times New Roman" w:cstheme="minorHAnsi"/>
          <w:szCs w:val="24"/>
          <w:lang w:eastAsia="pt-PT"/>
        </w:rPr>
        <w:t>\</w:t>
      </w:r>
    </w:p>
    <w:p w14:paraId="32B07D59" w14:textId="304255A6" w:rsidR="002A5F61" w:rsidRDefault="00D2134B" w:rsidP="00251816">
      <w:pPr>
        <w:pStyle w:val="Ttulo1"/>
        <w:numPr>
          <w:ilvl w:val="0"/>
          <w:numId w:val="7"/>
        </w:numPr>
      </w:pPr>
      <w:bookmarkStart w:id="22" w:name="_Toc169038311"/>
      <w:bookmarkEnd w:id="16"/>
      <w:bookmarkEnd w:id="17"/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16163E88" wp14:editId="3ED1EB91">
            <wp:simplePos x="0" y="0"/>
            <wp:positionH relativeFrom="margin">
              <wp:align>center</wp:align>
            </wp:positionH>
            <wp:positionV relativeFrom="paragraph">
              <wp:posOffset>277942</wp:posOffset>
            </wp:positionV>
            <wp:extent cx="7737475" cy="4399280"/>
            <wp:effectExtent l="0" t="0" r="0" b="1270"/>
            <wp:wrapTopAndBottom/>
            <wp:docPr id="197443146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1462" name="Imagem 19744314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747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C25CDF" wp14:editId="681EB165">
                <wp:simplePos x="0" y="0"/>
                <wp:positionH relativeFrom="column">
                  <wp:posOffset>473710</wp:posOffset>
                </wp:positionH>
                <wp:positionV relativeFrom="paragraph">
                  <wp:posOffset>4719955</wp:posOffset>
                </wp:positionV>
                <wp:extent cx="7942580" cy="635"/>
                <wp:effectExtent l="0" t="0" r="0" b="0"/>
                <wp:wrapTopAndBottom/>
                <wp:docPr id="32103247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2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D8311E" w14:textId="60DEC05F" w:rsidR="00D2134B" w:rsidRPr="0092763A" w:rsidRDefault="00D2134B" w:rsidP="00D2134B">
                            <w:pPr>
                              <w:pStyle w:val="Legenda"/>
                              <w:rPr>
                                <w:b/>
                                <w:noProof/>
                                <w:lang w:eastAsia="en-US"/>
                              </w:rPr>
                            </w:pPr>
                            <w:bookmarkStart w:id="23" w:name="_Toc16903834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Diagrama de classes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C25CD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37.3pt;margin-top:371.65pt;width:625.4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" stroked="f">
                <v:textbox style="mso-fit-shape-to-text:t" inset="0,0,0,0">
                  <w:txbxContent>
                    <w:p w14:paraId="7DD8311E" w14:textId="60DEC05F" w:rsidR="00D2134B" w:rsidRPr="0092763A" w:rsidRDefault="00D2134B" w:rsidP="00D2134B">
                      <w:pPr>
                        <w:pStyle w:val="Legenda"/>
                        <w:rPr>
                          <w:b/>
                          <w:noProof/>
                          <w:lang w:eastAsia="en-US"/>
                        </w:rPr>
                      </w:pPr>
                      <w:bookmarkStart w:id="24" w:name="_Toc16903834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Diagrama de classes</w:t>
                      </w:r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A5F61">
        <w:t>Estrutura do Sistema</w:t>
      </w:r>
      <w:bookmarkEnd w:id="22"/>
    </w:p>
    <w:p w14:paraId="52C71A72" w14:textId="680F72C4" w:rsidR="00D2134B" w:rsidRDefault="00D2134B">
      <w:pPr>
        <w:spacing w:after="160" w:line="259" w:lineRule="auto"/>
        <w:jc w:val="left"/>
        <w:rPr>
          <w:rFonts w:eastAsia="Times New Roman" w:cstheme="minorHAnsi"/>
          <w:b/>
          <w:bCs/>
          <w:szCs w:val="24"/>
          <w:lang w:val="en-US" w:eastAsia="ja-JP"/>
        </w:rPr>
      </w:pPr>
    </w:p>
    <w:p w14:paraId="0F7BE75B" w14:textId="77777777" w:rsidR="00D2134B" w:rsidRDefault="00D2134B" w:rsidP="00D2134B">
      <w:pPr>
        <w:spacing w:before="100" w:beforeAutospacing="1" w:after="100" w:afterAutospacing="1" w:line="240" w:lineRule="auto"/>
        <w:jc w:val="left"/>
        <w:rPr>
          <w:rFonts w:eastAsia="Times New Roman" w:cstheme="minorHAnsi"/>
          <w:b/>
          <w:bCs/>
          <w:szCs w:val="24"/>
          <w:lang w:val="en-US" w:eastAsia="ja-JP"/>
        </w:rPr>
        <w:sectPr w:rsidR="00D2134B" w:rsidSect="00D2134B">
          <w:pgSz w:w="16838" w:h="11906" w:orient="landscape"/>
          <w:pgMar w:top="1701" w:right="1418" w:bottom="1701" w:left="1418" w:header="709" w:footer="709" w:gutter="0"/>
          <w:pgNumType w:start="1"/>
          <w:cols w:space="708"/>
          <w:docGrid w:linePitch="360"/>
        </w:sectPr>
      </w:pPr>
    </w:p>
    <w:p w14:paraId="63B178C5" w14:textId="77777777" w:rsidR="0041176D" w:rsidRDefault="0041176D" w:rsidP="00D2134B">
      <w:pPr>
        <w:spacing w:before="100" w:beforeAutospacing="1" w:after="100" w:afterAutospacing="1" w:line="240" w:lineRule="auto"/>
        <w:jc w:val="left"/>
        <w:rPr>
          <w:rFonts w:eastAsia="Times New Roman" w:cstheme="minorHAnsi"/>
          <w:b/>
          <w:bCs/>
          <w:szCs w:val="24"/>
          <w:lang w:val="en-US" w:eastAsia="ja-JP"/>
        </w:rPr>
      </w:pPr>
    </w:p>
    <w:p w14:paraId="160BE54F" w14:textId="31289A25" w:rsidR="002A5F61" w:rsidRDefault="00761652" w:rsidP="00251816">
      <w:pPr>
        <w:pStyle w:val="Ttulo2"/>
        <w:numPr>
          <w:ilvl w:val="1"/>
          <w:numId w:val="23"/>
        </w:numPr>
      </w:pPr>
      <w:bookmarkStart w:id="25" w:name="_Toc169038312"/>
      <w:r>
        <w:rPr>
          <w:noProof/>
        </w:rPr>
        <w:drawing>
          <wp:anchor distT="0" distB="0" distL="114300" distR="114300" simplePos="0" relativeHeight="251661312" behindDoc="0" locked="0" layoutInCell="1" allowOverlap="1" wp14:anchorId="3337A7CA" wp14:editId="50BEDB93">
            <wp:simplePos x="0" y="0"/>
            <wp:positionH relativeFrom="margin">
              <wp:align>right</wp:align>
            </wp:positionH>
            <wp:positionV relativeFrom="paragraph">
              <wp:posOffset>442027</wp:posOffset>
            </wp:positionV>
            <wp:extent cx="5400040" cy="2362835"/>
            <wp:effectExtent l="0" t="0" r="0" b="0"/>
            <wp:wrapThrough wrapText="bothSides">
              <wp:wrapPolygon edited="0">
                <wp:start x="0" y="0"/>
                <wp:lineTo x="0" y="21420"/>
                <wp:lineTo x="21488" y="21420"/>
                <wp:lineTo x="21488" y="0"/>
                <wp:lineTo x="0" y="0"/>
              </wp:wrapPolygon>
            </wp:wrapThrough>
            <wp:docPr id="1249853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351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C2DC58" wp14:editId="1C3EA84B">
                <wp:simplePos x="0" y="0"/>
                <wp:positionH relativeFrom="column">
                  <wp:posOffset>3810</wp:posOffset>
                </wp:positionH>
                <wp:positionV relativeFrom="paragraph">
                  <wp:posOffset>2939415</wp:posOffset>
                </wp:positionV>
                <wp:extent cx="5400040" cy="635"/>
                <wp:effectExtent l="0" t="0" r="0" b="0"/>
                <wp:wrapThrough wrapText="bothSides">
                  <wp:wrapPolygon edited="0">
                    <wp:start x="0" y="0"/>
                    <wp:lineTo x="0" y="20000"/>
                    <wp:lineTo x="21488" y="20000"/>
                    <wp:lineTo x="21488" y="0"/>
                    <wp:lineTo x="0" y="0"/>
                  </wp:wrapPolygon>
                </wp:wrapThrough>
                <wp:docPr id="7334637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286A72" w14:textId="4BDE6992" w:rsidR="00761652" w:rsidRPr="00797199" w:rsidRDefault="00761652" w:rsidP="00761652">
                            <w:pPr>
                              <w:pStyle w:val="Legenda"/>
                              <w:rPr>
                                <w:b/>
                                <w:noProof/>
                                <w:sz w:val="28"/>
                                <w:lang w:eastAsia="en-US"/>
                              </w:rPr>
                            </w:pPr>
                            <w:bookmarkStart w:id="26" w:name="_Toc16903834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- Diagrama de componentes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2DC58" id="_x0000_s1027" type="#_x0000_t202" style="position:absolute;left:0;text-align:left;margin-left:.3pt;margin-top:231.45pt;width:425.2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" stroked="f">
                <v:textbox style="mso-fit-shape-to-text:t" inset="0,0,0,0">
                  <w:txbxContent>
                    <w:p w14:paraId="36286A72" w14:textId="4BDE6992" w:rsidR="00761652" w:rsidRPr="00797199" w:rsidRDefault="00761652" w:rsidP="00761652">
                      <w:pPr>
                        <w:pStyle w:val="Legenda"/>
                        <w:rPr>
                          <w:b/>
                          <w:noProof/>
                          <w:sz w:val="28"/>
                          <w:lang w:eastAsia="en-US"/>
                        </w:rPr>
                      </w:pPr>
                      <w:bookmarkStart w:id="27" w:name="_Toc16903834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- Diagrama de componentes</w:t>
                      </w:r>
                      <w:bookmarkEnd w:id="27"/>
                    </w:p>
                  </w:txbxContent>
                </v:textbox>
                <w10:wrap type="through"/>
              </v:shape>
            </w:pict>
          </mc:Fallback>
        </mc:AlternateContent>
      </w:r>
      <w:r w:rsidR="00251816">
        <w:t xml:space="preserve"> </w:t>
      </w:r>
      <w:r>
        <w:t>Componentes</w:t>
      </w:r>
      <w:r w:rsidR="002A5F61">
        <w:t xml:space="preserve"> de Sistema</w:t>
      </w:r>
      <w:bookmarkEnd w:id="25"/>
    </w:p>
    <w:p w14:paraId="28E01CE5" w14:textId="77777777" w:rsidR="0041176D" w:rsidRDefault="0041176D" w:rsidP="0041176D"/>
    <w:p w14:paraId="48A1F021" w14:textId="77777777" w:rsidR="00B63682" w:rsidRDefault="00B63682" w:rsidP="0041176D"/>
    <w:p w14:paraId="38D5F44D" w14:textId="77777777" w:rsidR="00B63682" w:rsidRDefault="00B63682" w:rsidP="0041176D"/>
    <w:p w14:paraId="38F286CB" w14:textId="77777777" w:rsidR="00B63682" w:rsidRDefault="00B63682" w:rsidP="0041176D"/>
    <w:p w14:paraId="5548FFA2" w14:textId="77777777" w:rsidR="00B63682" w:rsidRDefault="00B63682" w:rsidP="0041176D"/>
    <w:p w14:paraId="7D17F862" w14:textId="77777777" w:rsidR="00B63682" w:rsidRDefault="00B63682" w:rsidP="0041176D"/>
    <w:p w14:paraId="38265DBA" w14:textId="77777777" w:rsidR="00D2134B" w:rsidRDefault="00D2134B" w:rsidP="0041176D"/>
    <w:p w14:paraId="15A5D79C" w14:textId="77777777" w:rsidR="00D2134B" w:rsidRDefault="00D2134B" w:rsidP="0041176D"/>
    <w:p w14:paraId="11A6B5D4" w14:textId="77777777" w:rsidR="00D2134B" w:rsidRDefault="00D2134B" w:rsidP="0041176D"/>
    <w:p w14:paraId="4764CC2B" w14:textId="77777777" w:rsidR="00D2134B" w:rsidRPr="0041176D" w:rsidRDefault="00D2134B" w:rsidP="0041176D"/>
    <w:p w14:paraId="212FC769" w14:textId="1CD68270" w:rsidR="00D12ABD" w:rsidRPr="000870C1" w:rsidRDefault="00251816" w:rsidP="00251816">
      <w:pPr>
        <w:pStyle w:val="Ttulo1"/>
        <w:numPr>
          <w:ilvl w:val="0"/>
          <w:numId w:val="7"/>
        </w:numPr>
      </w:pPr>
      <w:r>
        <w:lastRenderedPageBreak/>
        <w:t xml:space="preserve"> </w:t>
      </w:r>
      <w:bookmarkStart w:id="28" w:name="_Toc169038313"/>
      <w:r w:rsidR="007167C7">
        <w:t>C</w:t>
      </w:r>
      <w:r w:rsidR="007167C7" w:rsidRPr="007167C7">
        <w:t>enário de utilização</w:t>
      </w:r>
      <w:bookmarkEnd w:id="28"/>
    </w:p>
    <w:p w14:paraId="62446652" w14:textId="748ADEDC" w:rsidR="00D12ABD" w:rsidRDefault="007B6BD1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t>Um colaborador da empresa necessita de um monitor novo, para isso ele vai abrir um ticket usando a aplicação Ticket2Help.</w:t>
      </w:r>
    </w:p>
    <w:p w14:paraId="0CA3B792" w14:textId="5A5FC76A" w:rsidR="007B6BD1" w:rsidRDefault="00A447E3">
      <w:pPr>
        <w:spacing w:after="160" w:line="259" w:lineRule="auto"/>
        <w:jc w:val="left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BE3290" wp14:editId="67DF44E7">
                <wp:simplePos x="0" y="0"/>
                <wp:positionH relativeFrom="column">
                  <wp:posOffset>472251</wp:posOffset>
                </wp:positionH>
                <wp:positionV relativeFrom="paragraph">
                  <wp:posOffset>2616117</wp:posOffset>
                </wp:positionV>
                <wp:extent cx="4095750" cy="635"/>
                <wp:effectExtent l="0" t="0" r="0" b="0"/>
                <wp:wrapTopAndBottom/>
                <wp:docPr id="129712546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0A61BE" w14:textId="54452E55" w:rsidR="00B56C73" w:rsidRPr="00E301BC" w:rsidRDefault="00B56C73" w:rsidP="00B56C73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29" w:name="_Toc16903834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Página Login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E3290" id="_x0000_s1028" type="#_x0000_t202" style="position:absolute;margin-left:37.2pt;margin-top:206pt;width:322.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" stroked="f">
                <v:textbox style="mso-fit-shape-to-text:t" inset="0,0,0,0">
                  <w:txbxContent>
                    <w:p w14:paraId="350A61BE" w14:textId="54452E55" w:rsidR="00B56C73" w:rsidRPr="00E301BC" w:rsidRDefault="00B56C73" w:rsidP="00B56C73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30" w:name="_Toc16903834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Página Login</w:t>
                      </w:r>
                      <w:bookmarkEnd w:id="30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75DDE5EF" wp14:editId="1C150107">
            <wp:simplePos x="0" y="0"/>
            <wp:positionH relativeFrom="margin">
              <wp:posOffset>470090</wp:posOffset>
            </wp:positionH>
            <wp:positionV relativeFrom="paragraph">
              <wp:posOffset>229788</wp:posOffset>
            </wp:positionV>
            <wp:extent cx="4095750" cy="2276475"/>
            <wp:effectExtent l="0" t="0" r="0" b="9525"/>
            <wp:wrapTopAndBottom/>
            <wp:docPr id="1672806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0632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6BD1">
        <w:rPr>
          <w:rFonts w:cs="Arial"/>
        </w:rPr>
        <w:t>Para começar este processo este colaborador necessitará de dar login na plataforma.</w:t>
      </w:r>
    </w:p>
    <w:p w14:paraId="2BD9B746" w14:textId="77777777" w:rsidR="00D2134B" w:rsidRDefault="00D2134B" w:rsidP="00D2134B">
      <w:pPr>
        <w:spacing w:after="160" w:line="259" w:lineRule="auto"/>
        <w:jc w:val="left"/>
        <w:rPr>
          <w:rFonts w:cs="Arial"/>
        </w:rPr>
      </w:pPr>
    </w:p>
    <w:p w14:paraId="45A25E0E" w14:textId="77777777" w:rsidR="00D2134B" w:rsidRDefault="00D2134B" w:rsidP="00D2134B">
      <w:pPr>
        <w:spacing w:after="160" w:line="259" w:lineRule="auto"/>
        <w:jc w:val="left"/>
        <w:rPr>
          <w:rFonts w:cs="Arial"/>
        </w:rPr>
      </w:pPr>
    </w:p>
    <w:p w14:paraId="5432BBDD" w14:textId="77777777" w:rsidR="00D2134B" w:rsidRDefault="00D2134B" w:rsidP="00D2134B">
      <w:pPr>
        <w:spacing w:after="160" w:line="259" w:lineRule="auto"/>
        <w:jc w:val="left"/>
        <w:rPr>
          <w:rFonts w:cs="Arial"/>
        </w:rPr>
      </w:pPr>
    </w:p>
    <w:p w14:paraId="3095E0AA" w14:textId="00FF10C3" w:rsidR="00D2134B" w:rsidRDefault="00D2134B" w:rsidP="00D2134B">
      <w:pPr>
        <w:spacing w:after="160" w:line="259" w:lineRule="auto"/>
        <w:jc w:val="left"/>
        <w:rPr>
          <w:rFonts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E6C5BC" wp14:editId="6B2A1CCD">
                <wp:simplePos x="0" y="0"/>
                <wp:positionH relativeFrom="column">
                  <wp:posOffset>387569</wp:posOffset>
                </wp:positionH>
                <wp:positionV relativeFrom="paragraph">
                  <wp:posOffset>4278674</wp:posOffset>
                </wp:positionV>
                <wp:extent cx="4220845" cy="635"/>
                <wp:effectExtent l="0" t="0" r="0" b="0"/>
                <wp:wrapTopAndBottom/>
                <wp:docPr id="71754696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4FEA12" w14:textId="6A50C0D5" w:rsidR="00B56C73" w:rsidRPr="00B3517D" w:rsidRDefault="00B56C73" w:rsidP="00B56C73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31" w:name="_Toc16903834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093F3E">
                              <w:t>Página</w:t>
                            </w:r>
                            <w:r>
                              <w:t xml:space="preserve"> principal do utilizador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6C5BC" id="_x0000_s1029" type="#_x0000_t202" style="position:absolute;margin-left:30.5pt;margin-top:336.9pt;width:332.3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" stroked="f">
                <v:textbox style="mso-fit-shape-to-text:t" inset="0,0,0,0">
                  <w:txbxContent>
                    <w:p w14:paraId="0C4FEA12" w14:textId="6A50C0D5" w:rsidR="00B56C73" w:rsidRPr="00B3517D" w:rsidRDefault="00B56C73" w:rsidP="00B56C73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32" w:name="_Toc169038348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093F3E">
                        <w:t>Página</w:t>
                      </w:r>
                      <w:r>
                        <w:t xml:space="preserve"> principal do utilizador</w:t>
                      </w:r>
                      <w:bookmarkEnd w:id="32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9321D16" wp14:editId="17C2F67A">
            <wp:simplePos x="0" y="0"/>
            <wp:positionH relativeFrom="margin">
              <wp:posOffset>348987</wp:posOffset>
            </wp:positionH>
            <wp:positionV relativeFrom="paragraph">
              <wp:posOffset>219</wp:posOffset>
            </wp:positionV>
            <wp:extent cx="4220845" cy="4094480"/>
            <wp:effectExtent l="0" t="0" r="8255" b="1270"/>
            <wp:wrapTopAndBottom/>
            <wp:docPr id="1045276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7660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</w:rPr>
        <w:t xml:space="preserve">Após o login ele vai descrever o problema usando o pequeno formulário em WPF para que o </w:t>
      </w:r>
      <w:proofErr w:type="spellStart"/>
      <w:r>
        <w:rPr>
          <w:rFonts w:cs="Arial"/>
        </w:rPr>
        <w:t>admin</w:t>
      </w:r>
      <w:proofErr w:type="spellEnd"/>
      <w:r>
        <w:rPr>
          <w:rFonts w:cs="Arial"/>
        </w:rPr>
        <w:t xml:space="preserve"> resolva o problema deste utilizador e ao submeter este terá uma confirmação de que o ticket foi, de facto, enviado.</w:t>
      </w:r>
    </w:p>
    <w:p w14:paraId="470EEDAA" w14:textId="2F4AD575" w:rsidR="00B56C73" w:rsidRDefault="00D2134B">
      <w:pPr>
        <w:spacing w:after="160" w:line="259" w:lineRule="auto"/>
        <w:jc w:val="left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C3D17CA" wp14:editId="64EBA778">
            <wp:simplePos x="0" y="0"/>
            <wp:positionH relativeFrom="margin">
              <wp:align>center</wp:align>
            </wp:positionH>
            <wp:positionV relativeFrom="page">
              <wp:posOffset>6495853</wp:posOffset>
            </wp:positionV>
            <wp:extent cx="2724150" cy="1876425"/>
            <wp:effectExtent l="0" t="0" r="0" b="9525"/>
            <wp:wrapTopAndBottom/>
            <wp:docPr id="266973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7320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692C3" w14:textId="2DEDF493" w:rsidR="00B56C73" w:rsidRDefault="00D2134B">
      <w:pPr>
        <w:spacing w:after="160" w:line="259" w:lineRule="auto"/>
        <w:jc w:val="left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65C72B" wp14:editId="1CCC7D74">
                <wp:simplePos x="0" y="0"/>
                <wp:positionH relativeFrom="margin">
                  <wp:align>center</wp:align>
                </wp:positionH>
                <wp:positionV relativeFrom="paragraph">
                  <wp:posOffset>2153372</wp:posOffset>
                </wp:positionV>
                <wp:extent cx="2724150" cy="635"/>
                <wp:effectExtent l="0" t="0" r="0" b="0"/>
                <wp:wrapTopAndBottom/>
                <wp:docPr id="51592399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CB0C3A" w14:textId="0AE87093" w:rsidR="00B56C73" w:rsidRPr="00F01B01" w:rsidRDefault="00B56C73" w:rsidP="00B56C73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33" w:name="_Toc169038349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Pop-up de confirmação de envio de ticket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5C72B" id="_x0000_s1030" type="#_x0000_t202" style="position:absolute;margin-left:0;margin-top:169.55pt;width:214.5pt;height:.05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hYqGgIAAD8EAAAOAAAAZHJzL2Uyb0RvYy54bWysU8Fu2zAMvQ/YPwi6L06yti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" stroked="f">
                <v:textbox style="mso-fit-shape-to-text:t" inset="0,0,0,0">
                  <w:txbxContent>
                    <w:p w14:paraId="18CB0C3A" w14:textId="0AE87093" w:rsidR="00B56C73" w:rsidRPr="00F01B01" w:rsidRDefault="00B56C73" w:rsidP="00B56C73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34" w:name="_Toc169038349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Pop-up de confirmação de envio de ticket</w:t>
                      </w:r>
                      <w:bookmarkEnd w:id="3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20CBBF" w14:textId="38953486" w:rsidR="00B56C73" w:rsidRDefault="00B56C73">
      <w:pPr>
        <w:spacing w:after="160" w:line="259" w:lineRule="auto"/>
        <w:jc w:val="left"/>
        <w:rPr>
          <w:rFonts w:cs="Arial"/>
        </w:rPr>
      </w:pPr>
    </w:p>
    <w:p w14:paraId="698B12BE" w14:textId="08909698" w:rsidR="00B56C73" w:rsidRDefault="00B56C73">
      <w:pPr>
        <w:spacing w:after="160" w:line="259" w:lineRule="auto"/>
        <w:jc w:val="left"/>
        <w:rPr>
          <w:rFonts w:cs="Arial"/>
        </w:rPr>
      </w:pPr>
    </w:p>
    <w:p w14:paraId="6AD9D788" w14:textId="1A094F13" w:rsidR="00D2134B" w:rsidRDefault="00D2134B">
      <w:pPr>
        <w:spacing w:after="160" w:line="259" w:lineRule="auto"/>
        <w:jc w:val="left"/>
        <w:rPr>
          <w:rFonts w:cs="Arial"/>
        </w:rPr>
      </w:pPr>
    </w:p>
    <w:p w14:paraId="0B2D4CE8" w14:textId="2F4F89A5" w:rsidR="00D2134B" w:rsidRDefault="00D2134B">
      <w:pPr>
        <w:spacing w:after="160" w:line="259" w:lineRule="auto"/>
        <w:jc w:val="left"/>
        <w:rPr>
          <w:rFonts w:cs="Arial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6642985" wp14:editId="19604FB7">
            <wp:simplePos x="0" y="0"/>
            <wp:positionH relativeFrom="margin">
              <wp:align>center</wp:align>
            </wp:positionH>
            <wp:positionV relativeFrom="paragraph">
              <wp:posOffset>204382</wp:posOffset>
            </wp:positionV>
            <wp:extent cx="6110679" cy="2844800"/>
            <wp:effectExtent l="0" t="0" r="4445" b="0"/>
            <wp:wrapTopAndBottom/>
            <wp:docPr id="2049552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5230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79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F3602" w14:textId="2D250EAD" w:rsidR="007B6BD1" w:rsidRDefault="00D2134B">
      <w:pPr>
        <w:spacing w:after="160" w:line="259" w:lineRule="auto"/>
        <w:jc w:val="left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29286D" wp14:editId="2E675DBF">
                <wp:simplePos x="0" y="0"/>
                <wp:positionH relativeFrom="margin">
                  <wp:posOffset>-72833</wp:posOffset>
                </wp:positionH>
                <wp:positionV relativeFrom="paragraph">
                  <wp:posOffset>3234678</wp:posOffset>
                </wp:positionV>
                <wp:extent cx="6110605" cy="635"/>
                <wp:effectExtent l="0" t="0" r="4445" b="0"/>
                <wp:wrapTopAndBottom/>
                <wp:docPr id="16407869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0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5F4834" w14:textId="46A41E12" w:rsidR="00B56C73" w:rsidRPr="008305BA" w:rsidRDefault="00B56C73" w:rsidP="00B56C73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35" w:name="_Toc16903835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81793E">
                              <w:t>Página</w:t>
                            </w:r>
                            <w:r>
                              <w:t xml:space="preserve"> principal de </w:t>
                            </w:r>
                            <w:proofErr w:type="spellStart"/>
                            <w:r>
                              <w:t>admin</w:t>
                            </w:r>
                            <w:bookmarkEnd w:id="3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9286D" id="_x0000_s1031" type="#_x0000_t202" style="position:absolute;margin-left:-5.75pt;margin-top:254.7pt;width:481.15pt;height:.0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" stroked="f">
                <v:textbox style="mso-fit-shape-to-text:t" inset="0,0,0,0">
                  <w:txbxContent>
                    <w:p w14:paraId="4F5F4834" w14:textId="46A41E12" w:rsidR="00B56C73" w:rsidRPr="008305BA" w:rsidRDefault="00B56C73" w:rsidP="00B56C73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36" w:name="_Toc169038350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81793E">
                        <w:t>Página</w:t>
                      </w:r>
                      <w:r>
                        <w:t xml:space="preserve"> principal de </w:t>
                      </w:r>
                      <w:proofErr w:type="spellStart"/>
                      <w:r>
                        <w:t>admin</w:t>
                      </w:r>
                      <w:bookmarkEnd w:id="36"/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FF8AE92" w14:textId="271BAA5B" w:rsidR="007B6BD1" w:rsidRDefault="007B6BD1">
      <w:pPr>
        <w:spacing w:after="160" w:line="259" w:lineRule="auto"/>
        <w:jc w:val="left"/>
        <w:rPr>
          <w:rFonts w:cs="Arial"/>
        </w:rPr>
      </w:pPr>
    </w:p>
    <w:p w14:paraId="414FEE3B" w14:textId="1DADCAF3" w:rsidR="007B6BD1" w:rsidRDefault="00D2134B">
      <w:pPr>
        <w:spacing w:after="160" w:line="259" w:lineRule="auto"/>
        <w:jc w:val="left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B7D202" wp14:editId="221492EE">
                <wp:simplePos x="0" y="0"/>
                <wp:positionH relativeFrom="margin">
                  <wp:posOffset>74930</wp:posOffset>
                </wp:positionH>
                <wp:positionV relativeFrom="paragraph">
                  <wp:posOffset>3399790</wp:posOffset>
                </wp:positionV>
                <wp:extent cx="5400040" cy="308610"/>
                <wp:effectExtent l="0" t="0" r="0" b="0"/>
                <wp:wrapTopAndBottom/>
                <wp:docPr id="13475952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3086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55FE9A" w14:textId="36B34040" w:rsidR="00B56C73" w:rsidRPr="00920968" w:rsidRDefault="00B56C73" w:rsidP="00B56C73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37" w:name="_Toc169038351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81793E">
                              <w:t>Página</w:t>
                            </w:r>
                            <w:r>
                              <w:t xml:space="preserve"> de resposta do ticket</w:t>
                            </w:r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7D202" id="_x0000_s1032" type="#_x0000_t202" style="position:absolute;margin-left:5.9pt;margin-top:267.7pt;width:425.2pt;height:24.3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" stroked="f">
                <v:textbox style="mso-fit-shape-to-text:t" inset="0,0,0,0">
                  <w:txbxContent>
                    <w:p w14:paraId="7755FE9A" w14:textId="36B34040" w:rsidR="00B56C73" w:rsidRPr="00920968" w:rsidRDefault="00B56C73" w:rsidP="00B56C73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38" w:name="_Toc169038351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81793E">
                        <w:t>Página</w:t>
                      </w:r>
                      <w:r>
                        <w:t xml:space="preserve"> de resposta do ticket</w:t>
                      </w:r>
                      <w:bookmarkEnd w:id="3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1727733" wp14:editId="46FE65CF">
            <wp:simplePos x="0" y="0"/>
            <wp:positionH relativeFrom="margin">
              <wp:posOffset>84455</wp:posOffset>
            </wp:positionH>
            <wp:positionV relativeFrom="paragraph">
              <wp:posOffset>233680</wp:posOffset>
            </wp:positionV>
            <wp:extent cx="5400040" cy="3066415"/>
            <wp:effectExtent l="0" t="0" r="0" b="635"/>
            <wp:wrapTopAndBottom/>
            <wp:docPr id="359091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9146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AF347" w14:textId="4B660D85" w:rsidR="001A3DB1" w:rsidRDefault="001A3DB1">
      <w:pPr>
        <w:spacing w:after="160" w:line="259" w:lineRule="auto"/>
        <w:jc w:val="left"/>
        <w:rPr>
          <w:rFonts w:cs="Arial"/>
        </w:rPr>
      </w:pPr>
    </w:p>
    <w:p w14:paraId="63620900" w14:textId="1B42E484" w:rsidR="007B6BD1" w:rsidRDefault="001A3DB1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t xml:space="preserve">Após o colaborador enviar o ticket este vai ser recebido pelo </w:t>
      </w:r>
      <w:proofErr w:type="spellStart"/>
      <w:r>
        <w:rPr>
          <w:rFonts w:cs="Arial"/>
        </w:rPr>
        <w:t>admin</w:t>
      </w:r>
      <w:proofErr w:type="spellEnd"/>
      <w:r>
        <w:rPr>
          <w:rFonts w:cs="Arial"/>
        </w:rPr>
        <w:t xml:space="preserve"> que irá responder ao ticket</w:t>
      </w:r>
      <w:r w:rsidR="00CF4AEA">
        <w:rPr>
          <w:rFonts w:cs="Arial"/>
        </w:rPr>
        <w:t>.</w:t>
      </w:r>
    </w:p>
    <w:p w14:paraId="62A917B2" w14:textId="252A7F39" w:rsidR="00B56C73" w:rsidRDefault="00B56C73">
      <w:pPr>
        <w:spacing w:after="160" w:line="259" w:lineRule="auto"/>
        <w:jc w:val="left"/>
        <w:rPr>
          <w:rFonts w:cs="Arial"/>
        </w:rPr>
      </w:pPr>
    </w:p>
    <w:p w14:paraId="56A5F7BB" w14:textId="3CAF5BFF" w:rsidR="00B56C73" w:rsidRDefault="00B56C73">
      <w:pPr>
        <w:spacing w:after="160" w:line="259" w:lineRule="auto"/>
        <w:jc w:val="left"/>
        <w:rPr>
          <w:rFonts w:cs="Arial"/>
        </w:rPr>
      </w:pPr>
    </w:p>
    <w:p w14:paraId="47FDCA17" w14:textId="4A7FA25F" w:rsidR="001A3DB1" w:rsidRDefault="00B56C73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t>Este ao clicar guardar ira receber o pop-up a confirmar que foi respondido com sucesso</w:t>
      </w:r>
    </w:p>
    <w:p w14:paraId="7742D399" w14:textId="2BF7DB4B" w:rsidR="001A3DB1" w:rsidRDefault="00CF4AEA">
      <w:pPr>
        <w:spacing w:after="160" w:line="259" w:lineRule="auto"/>
        <w:jc w:val="left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A48E08" wp14:editId="31A4B336">
                <wp:simplePos x="0" y="0"/>
                <wp:positionH relativeFrom="column">
                  <wp:posOffset>1233170</wp:posOffset>
                </wp:positionH>
                <wp:positionV relativeFrom="paragraph">
                  <wp:posOffset>2239010</wp:posOffset>
                </wp:positionV>
                <wp:extent cx="2933700" cy="635"/>
                <wp:effectExtent l="0" t="0" r="0" b="0"/>
                <wp:wrapTopAndBottom/>
                <wp:docPr id="99223951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4AF9E8" w14:textId="1B4B1B48" w:rsidR="00CF4AEA" w:rsidRPr="009B78F7" w:rsidRDefault="00CF4AEA" w:rsidP="00CF4AEA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39" w:name="_Toc16903835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Pop-up confirmação de resposta</w:t>
                            </w:r>
                            <w:bookmarkEnd w:id="3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48E08" id="_x0000_s1033" type="#_x0000_t202" style="position:absolute;margin-left:97.1pt;margin-top:176.3pt;width:231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" stroked="f">
                <v:textbox style="mso-fit-shape-to-text:t" inset="0,0,0,0">
                  <w:txbxContent>
                    <w:p w14:paraId="164AF9E8" w14:textId="1B4B1B48" w:rsidR="00CF4AEA" w:rsidRPr="009B78F7" w:rsidRDefault="00CF4AEA" w:rsidP="00CF4AEA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40" w:name="_Toc169038352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Pop-up confirmação de resposta</w:t>
                      </w:r>
                      <w:bookmarkEnd w:id="40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35C43E3" wp14:editId="7949E26D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2933700" cy="1895475"/>
            <wp:effectExtent l="0" t="0" r="0" b="9525"/>
            <wp:wrapTopAndBottom/>
            <wp:docPr id="1453175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7545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0EFE31" w14:textId="1386B4B5" w:rsidR="00CF4AEA" w:rsidRDefault="00CF4AEA">
      <w:pPr>
        <w:spacing w:after="160" w:line="259" w:lineRule="auto"/>
        <w:jc w:val="left"/>
        <w:rPr>
          <w:rFonts w:cs="Arial"/>
        </w:rPr>
      </w:pPr>
    </w:p>
    <w:p w14:paraId="38B00752" w14:textId="4CE23356" w:rsidR="00CF4AEA" w:rsidRDefault="00CF4AEA">
      <w:pPr>
        <w:spacing w:after="160" w:line="259" w:lineRule="auto"/>
        <w:jc w:val="left"/>
        <w:rPr>
          <w:rFonts w:cs="Arial"/>
        </w:rPr>
      </w:pPr>
    </w:p>
    <w:p w14:paraId="63729E73" w14:textId="77777777" w:rsidR="00CF4AEA" w:rsidRDefault="00CF4AEA" w:rsidP="00CF4AEA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t>Mais tarde o colaborador pode verificar o estado do seu ticket, assim tendo a informação se já foi atendido ou não.</w:t>
      </w:r>
    </w:p>
    <w:p w14:paraId="68C90F4A" w14:textId="62E4BDFB" w:rsidR="00A447E3" w:rsidRDefault="00CF4AEA">
      <w:pPr>
        <w:spacing w:after="160" w:line="259" w:lineRule="auto"/>
        <w:jc w:val="left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18A7AFE" wp14:editId="1A6C3595">
            <wp:simplePos x="0" y="0"/>
            <wp:positionH relativeFrom="margin">
              <wp:align>right</wp:align>
            </wp:positionH>
            <wp:positionV relativeFrom="paragraph">
              <wp:posOffset>487045</wp:posOffset>
            </wp:positionV>
            <wp:extent cx="5400040" cy="2930525"/>
            <wp:effectExtent l="0" t="0" r="0" b="3175"/>
            <wp:wrapTopAndBottom/>
            <wp:docPr id="1761880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022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90CC306" wp14:editId="51E20F7B">
                <wp:simplePos x="0" y="0"/>
                <wp:positionH relativeFrom="margin">
                  <wp:align>right</wp:align>
                </wp:positionH>
                <wp:positionV relativeFrom="paragraph">
                  <wp:posOffset>3522345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00"/>
                    <wp:lineTo x="21488" y="20000"/>
                    <wp:lineTo x="21488" y="0"/>
                    <wp:lineTo x="0" y="0"/>
                  </wp:wrapPolygon>
                </wp:wrapTight>
                <wp:docPr id="187372553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B4C7E4" w14:textId="58953B72" w:rsidR="00B56C73" w:rsidRPr="0004101F" w:rsidRDefault="00B56C73" w:rsidP="00B56C73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41" w:name="_Toc16903835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81793E">
                              <w:t>Página</w:t>
                            </w:r>
                            <w:r>
                              <w:t xml:space="preserve"> de visualização de tickets feito pelo </w:t>
                            </w:r>
                            <w:proofErr w:type="spellStart"/>
                            <w:r>
                              <w:t>user</w:t>
                            </w:r>
                            <w:bookmarkEnd w:id="4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CC306" id="_x0000_s1034" type="#_x0000_t202" style="position:absolute;margin-left:374pt;margin-top:277.35pt;width:425.2pt;height:.05pt;z-index:-2516316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" stroked="f">
                <v:textbox style="mso-fit-shape-to-text:t" inset="0,0,0,0">
                  <w:txbxContent>
                    <w:p w14:paraId="50B4C7E4" w14:textId="58953B72" w:rsidR="00B56C73" w:rsidRPr="0004101F" w:rsidRDefault="00B56C73" w:rsidP="00B56C73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42" w:name="_Toc169038353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81793E">
                        <w:t>Página</w:t>
                      </w:r>
                      <w:r>
                        <w:t xml:space="preserve"> de visualização de tickets feito pelo </w:t>
                      </w:r>
                      <w:proofErr w:type="spellStart"/>
                      <w:r>
                        <w:t>user</w:t>
                      </w:r>
                      <w:bookmarkEnd w:id="42"/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C7AE78D" w14:textId="07CD1D2B" w:rsidR="00A447E3" w:rsidRDefault="00A447E3">
      <w:pPr>
        <w:spacing w:after="160" w:line="259" w:lineRule="auto"/>
        <w:jc w:val="left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C4FD95" wp14:editId="2A122028">
                <wp:simplePos x="0" y="0"/>
                <wp:positionH relativeFrom="margin">
                  <wp:align>center</wp:align>
                </wp:positionH>
                <wp:positionV relativeFrom="paragraph">
                  <wp:posOffset>2305182</wp:posOffset>
                </wp:positionV>
                <wp:extent cx="2933700" cy="635"/>
                <wp:effectExtent l="0" t="0" r="0" b="0"/>
                <wp:wrapTopAndBottom/>
                <wp:docPr id="4178168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67C87C" w14:textId="0A31CF0A" w:rsidR="00B56C73" w:rsidRPr="000F1C16" w:rsidRDefault="00B56C73" w:rsidP="00B56C73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43" w:name="_Toc16903835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Pop-up de confirmação de ticket respondido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4FD95" id="_x0000_s1035" type="#_x0000_t202" style="position:absolute;margin-left:0;margin-top:181.5pt;width:231pt;height:.0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" stroked="f">
                <v:textbox style="mso-fit-shape-to-text:t" inset="0,0,0,0">
                  <w:txbxContent>
                    <w:p w14:paraId="1E67C87C" w14:textId="0A31CF0A" w:rsidR="00B56C73" w:rsidRPr="000F1C16" w:rsidRDefault="00B56C73" w:rsidP="00B56C73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44" w:name="_Toc169038354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Pop-up de confirmação de ticket respondido</w:t>
                      </w:r>
                      <w:bookmarkEnd w:id="4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7AA4DB8" w14:textId="5F8FF699" w:rsidR="00952436" w:rsidRDefault="00952436" w:rsidP="00952436">
      <w:pPr>
        <w:pStyle w:val="Ttulo1"/>
        <w:numPr>
          <w:ilvl w:val="0"/>
          <w:numId w:val="7"/>
        </w:numPr>
      </w:pPr>
      <w:bookmarkStart w:id="45" w:name="_Toc169038314"/>
      <w:r>
        <w:lastRenderedPageBreak/>
        <w:t>Extra</w:t>
      </w:r>
      <w:bookmarkEnd w:id="45"/>
    </w:p>
    <w:p w14:paraId="0B7476FF" w14:textId="443ED360" w:rsidR="00952436" w:rsidRPr="00286C7B" w:rsidRDefault="00952436" w:rsidP="00952436">
      <w:r>
        <w:t xml:space="preserve">Como extras para este projeto foi decido inserir </w:t>
      </w:r>
      <w:proofErr w:type="spellStart"/>
      <w:r>
        <w:t>placeholders</w:t>
      </w:r>
      <w:proofErr w:type="spellEnd"/>
      <w:r>
        <w:t xml:space="preserve"> em todas as caixas de texto para facilitar a usabilidade da aplicação. Para isto foi desenvolvido umas funções chamada </w:t>
      </w:r>
      <w:proofErr w:type="spellStart"/>
      <w:r>
        <w:t>textbox_lostfocus</w:t>
      </w:r>
      <w:proofErr w:type="spellEnd"/>
      <w:r>
        <w:t xml:space="preserve"> e </w:t>
      </w:r>
      <w:proofErr w:type="spellStart"/>
      <w:r>
        <w:t>textbox_gotfocus</w:t>
      </w:r>
      <w:proofErr w:type="spellEnd"/>
      <w:r>
        <w:t xml:space="preserve"> que insere ou remove o </w:t>
      </w:r>
      <w:proofErr w:type="spellStart"/>
      <w:proofErr w:type="gramStart"/>
      <w:r>
        <w:t>placeholder</w:t>
      </w:r>
      <w:proofErr w:type="spellEnd"/>
      <w:r>
        <w:t xml:space="preserve"> ,</w:t>
      </w:r>
      <w:proofErr w:type="gramEnd"/>
      <w:r>
        <w:t xml:space="preserve"> estando a parte gráfica no </w:t>
      </w:r>
      <w:proofErr w:type="spellStart"/>
      <w:r>
        <w:t>xaml</w:t>
      </w:r>
      <w:proofErr w:type="spellEnd"/>
      <w:r>
        <w:t xml:space="preserve"> como estilo.</w:t>
      </w:r>
    </w:p>
    <w:p w14:paraId="0E05BE60" w14:textId="1C87E54D" w:rsidR="00952436" w:rsidRDefault="00CF4AEA" w:rsidP="00952436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7469CE" wp14:editId="70BE96B4">
                <wp:simplePos x="0" y="0"/>
                <wp:positionH relativeFrom="column">
                  <wp:posOffset>512445</wp:posOffset>
                </wp:positionH>
                <wp:positionV relativeFrom="paragraph">
                  <wp:posOffset>2908935</wp:posOffset>
                </wp:positionV>
                <wp:extent cx="4133850" cy="635"/>
                <wp:effectExtent l="0" t="0" r="0" b="0"/>
                <wp:wrapTopAndBottom/>
                <wp:docPr id="16892672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6ABF01" w14:textId="40B823E1" w:rsidR="00CF4AEA" w:rsidRPr="00E43F9E" w:rsidRDefault="00CF4AEA" w:rsidP="00CF4AEA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46" w:name="_Toc16903835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Exemplo de </w:t>
                            </w:r>
                            <w:proofErr w:type="spellStart"/>
                            <w:r>
                              <w:t>placeholder</w:t>
                            </w:r>
                            <w:bookmarkEnd w:id="46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469CE" id="_x0000_s1036" type="#_x0000_t202" style="position:absolute;left:0;text-align:left;margin-left:40.35pt;margin-top:229.05pt;width:325.5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" stroked="f">
                <v:textbox style="mso-fit-shape-to-text:t" inset="0,0,0,0">
                  <w:txbxContent>
                    <w:p w14:paraId="0B6ABF01" w14:textId="40B823E1" w:rsidR="00CF4AEA" w:rsidRPr="00E43F9E" w:rsidRDefault="00CF4AEA" w:rsidP="00CF4AEA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47" w:name="_Toc16903835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Exemplo de </w:t>
                      </w:r>
                      <w:proofErr w:type="spellStart"/>
                      <w:r>
                        <w:t>placeholder</w:t>
                      </w:r>
                      <w:bookmarkEnd w:id="47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74EFF2D8" wp14:editId="207879E4">
            <wp:simplePos x="0" y="0"/>
            <wp:positionH relativeFrom="margin">
              <wp:posOffset>512445</wp:posOffset>
            </wp:positionH>
            <wp:positionV relativeFrom="paragraph">
              <wp:posOffset>594360</wp:posOffset>
            </wp:positionV>
            <wp:extent cx="4133850" cy="2257425"/>
            <wp:effectExtent l="0" t="0" r="0" b="9525"/>
            <wp:wrapTopAndBottom/>
            <wp:docPr id="330895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506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52306" w14:textId="13F9DF18" w:rsidR="00952436" w:rsidRDefault="00952436" w:rsidP="00952436"/>
    <w:p w14:paraId="7BFD4EDB" w14:textId="2DCE1734" w:rsidR="00952436" w:rsidRDefault="00952436" w:rsidP="00952436"/>
    <w:p w14:paraId="3FC711CF" w14:textId="367CD262" w:rsidR="00952436" w:rsidRDefault="00952436" w:rsidP="00952436"/>
    <w:p w14:paraId="5302FB8E" w14:textId="53D69721" w:rsidR="00952436" w:rsidRDefault="00952436" w:rsidP="00952436"/>
    <w:p w14:paraId="347949C2" w14:textId="6BF12274" w:rsidR="00952436" w:rsidRDefault="00952436" w:rsidP="00952436"/>
    <w:p w14:paraId="2C0F62C8" w14:textId="5877C6FC" w:rsidR="00952436" w:rsidRDefault="00952436" w:rsidP="00952436"/>
    <w:p w14:paraId="654D5B2F" w14:textId="7AD3669C" w:rsidR="00952436" w:rsidRDefault="00952436" w:rsidP="00952436"/>
    <w:p w14:paraId="63B013AE" w14:textId="12AE9A74" w:rsidR="00952436" w:rsidRPr="00251816" w:rsidRDefault="00952436" w:rsidP="00952436"/>
    <w:p w14:paraId="75164B1A" w14:textId="343C8927" w:rsidR="00D12ABD" w:rsidRDefault="007167C7" w:rsidP="00251816">
      <w:pPr>
        <w:pStyle w:val="Ttulo1"/>
        <w:keepLines w:val="0"/>
        <w:numPr>
          <w:ilvl w:val="0"/>
          <w:numId w:val="7"/>
        </w:numPr>
        <w:spacing w:after="480"/>
      </w:pPr>
      <w:bookmarkStart w:id="48" w:name="_Toc169038315"/>
      <w:r w:rsidRPr="007167C7">
        <w:lastRenderedPageBreak/>
        <w:t>Testes Unitários implementados</w:t>
      </w:r>
      <w:bookmarkEnd w:id="48"/>
    </w:p>
    <w:p w14:paraId="0B40997B" w14:textId="3EA60B6C" w:rsidR="00A9597F" w:rsidRDefault="00CF4AEA" w:rsidP="00A9597F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10F233" wp14:editId="43585BD6">
                <wp:simplePos x="0" y="0"/>
                <wp:positionH relativeFrom="column">
                  <wp:posOffset>471170</wp:posOffset>
                </wp:positionH>
                <wp:positionV relativeFrom="paragraph">
                  <wp:posOffset>7483475</wp:posOffset>
                </wp:positionV>
                <wp:extent cx="4448175" cy="635"/>
                <wp:effectExtent l="0" t="0" r="0" b="0"/>
                <wp:wrapTopAndBottom/>
                <wp:docPr id="133218365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39E8D4" w14:textId="77D15DC0" w:rsidR="00CF4AEA" w:rsidRPr="00221ECF" w:rsidRDefault="00CF4AEA" w:rsidP="00CF4AEA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49" w:name="_Toc16903835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Código de testes unitários</w:t>
                            </w:r>
                            <w:bookmarkEnd w:id="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0F233" id="_x0000_s1037" type="#_x0000_t202" style="position:absolute;left:0;text-align:left;margin-left:37.1pt;margin-top:589.25pt;width:350.25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" stroked="f">
                <v:textbox style="mso-fit-shape-to-text:t" inset="0,0,0,0">
                  <w:txbxContent>
                    <w:p w14:paraId="6E39E8D4" w14:textId="77D15DC0" w:rsidR="00CF4AEA" w:rsidRPr="00221ECF" w:rsidRDefault="00CF4AEA" w:rsidP="00CF4AEA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50" w:name="_Toc16903835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Código de testes unitários</w:t>
                      </w:r>
                      <w:bookmarkEnd w:id="50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65BB875C" wp14:editId="4D032B81">
            <wp:simplePos x="0" y="0"/>
            <wp:positionH relativeFrom="margin">
              <wp:align>center</wp:align>
            </wp:positionH>
            <wp:positionV relativeFrom="paragraph">
              <wp:posOffset>2785110</wp:posOffset>
            </wp:positionV>
            <wp:extent cx="4448175" cy="4641215"/>
            <wp:effectExtent l="0" t="0" r="9525" b="6985"/>
            <wp:wrapTopAndBottom/>
            <wp:docPr id="1090795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506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412" w:rsidRPr="00865412">
        <w:t xml:space="preserve">Os testes de login descritos foram realizados utilizando a biblioteca </w:t>
      </w:r>
      <w:proofErr w:type="spellStart"/>
      <w:r w:rsidR="00865412" w:rsidRPr="00865412">
        <w:t>Mo</w:t>
      </w:r>
      <w:r>
        <w:t>q</w:t>
      </w:r>
      <w:proofErr w:type="spellEnd"/>
      <w:r w:rsidR="00865412" w:rsidRPr="00865412">
        <w:t xml:space="preserve">. Dois cenários principais foram avaliados para o serviço de login da aplicação Ticket2Help: primeiro, validando se as credenciais corretas retornam um valor verdadeiro, e segundo, verificando se as credenciais incorretas retornam um valor falso. No primeiro teste, um </w:t>
      </w:r>
      <w:proofErr w:type="spellStart"/>
      <w:r w:rsidR="00865412" w:rsidRPr="00865412">
        <w:t>mo</w:t>
      </w:r>
      <w:r>
        <w:t>q</w:t>
      </w:r>
      <w:proofErr w:type="spellEnd"/>
      <w:r w:rsidR="00865412" w:rsidRPr="00865412">
        <w:t xml:space="preserve"> do Data Access </w:t>
      </w:r>
      <w:proofErr w:type="spellStart"/>
      <w:r w:rsidR="00865412" w:rsidRPr="00865412">
        <w:t>Layer</w:t>
      </w:r>
      <w:proofErr w:type="spellEnd"/>
      <w:r w:rsidR="00865412" w:rsidRPr="00865412">
        <w:t xml:space="preserve"> (DAL) foi configurado para retornar um utilizador válido, e o resultado foi positivo, confirmando a validade das credenciais. No segundo teste, o </w:t>
      </w:r>
      <w:proofErr w:type="spellStart"/>
      <w:r w:rsidR="00865412" w:rsidRPr="00865412">
        <w:t>mo</w:t>
      </w:r>
      <w:r>
        <w:t>q</w:t>
      </w:r>
      <w:proofErr w:type="spellEnd"/>
      <w:r w:rsidR="00865412" w:rsidRPr="00865412">
        <w:t xml:space="preserve"> do DAL foi configurado para não encontrar nenhum utilizador com as credenciais fornecidas, resultando corretamente em uma falha de autenticação. Em ambos os casos, as interações com o </w:t>
      </w:r>
      <w:proofErr w:type="spellStart"/>
      <w:r w:rsidR="00865412" w:rsidRPr="00865412">
        <w:t>mo</w:t>
      </w:r>
      <w:r>
        <w:t>q</w:t>
      </w:r>
      <w:proofErr w:type="spellEnd"/>
      <w:r w:rsidR="00865412" w:rsidRPr="00865412">
        <w:t xml:space="preserve"> foram verificadas para garantir que os métodos esperados foram chamados exatamente uma vez.</w:t>
      </w:r>
    </w:p>
    <w:p w14:paraId="3644F1C3" w14:textId="37BC536E" w:rsidR="00860E39" w:rsidRDefault="00860E39" w:rsidP="00A9597F"/>
    <w:p w14:paraId="5F6AA31B" w14:textId="6907C8D0" w:rsidR="00952436" w:rsidRDefault="00952436" w:rsidP="00952436">
      <w:pPr>
        <w:pStyle w:val="Ttulo1"/>
        <w:numPr>
          <w:ilvl w:val="0"/>
          <w:numId w:val="7"/>
        </w:numPr>
      </w:pPr>
      <w:bookmarkStart w:id="51" w:name="_Toc188336000"/>
      <w:bookmarkStart w:id="52" w:name="_Toc378009142"/>
      <w:bookmarkStart w:id="53" w:name="_Toc169038316"/>
      <w:r>
        <w:lastRenderedPageBreak/>
        <w:t>Acessibilidade digital</w:t>
      </w:r>
      <w:bookmarkEnd w:id="53"/>
    </w:p>
    <w:p w14:paraId="12BFF256" w14:textId="3D13E2A9" w:rsidR="00952436" w:rsidRDefault="00A9597F" w:rsidP="00952436">
      <w:r>
        <w:t>Para facilitar a utilização do software todo o texto tem pelo menos 14 pixéis de tamanho, toda a informação de sucesso ou erro e acompanhada com o ícone respetivo para fácil interpretação pelo utilizador.</w:t>
      </w:r>
    </w:p>
    <w:p w14:paraId="3DF12F2D" w14:textId="2CD39D42" w:rsidR="00952436" w:rsidRDefault="00C35F6D" w:rsidP="00952436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D44BA01" wp14:editId="4EA8DA3A">
                <wp:simplePos x="0" y="0"/>
                <wp:positionH relativeFrom="column">
                  <wp:posOffset>1447800</wp:posOffset>
                </wp:positionH>
                <wp:positionV relativeFrom="paragraph">
                  <wp:posOffset>1850390</wp:posOffset>
                </wp:positionV>
                <wp:extent cx="2276475" cy="635"/>
                <wp:effectExtent l="0" t="0" r="0" b="0"/>
                <wp:wrapTopAndBottom/>
                <wp:docPr id="18313045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3A4DFE" w14:textId="65018356" w:rsidR="00C35F6D" w:rsidRPr="00953595" w:rsidRDefault="00C35F6D" w:rsidP="00C35F6D">
                            <w:pPr>
                              <w:pStyle w:val="Legenda"/>
                              <w:rPr>
                                <w:rFonts w:eastAsiaTheme="minorHAnsi"/>
                                <w:noProof/>
                                <w:sz w:val="24"/>
                                <w:lang w:eastAsia="en-US"/>
                              </w:rPr>
                            </w:pPr>
                            <w:bookmarkStart w:id="54" w:name="_Toc16903835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F40B7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Pop-up com símbolo respetivo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4BA01" id="_x0000_s1038" type="#_x0000_t202" style="position:absolute;left:0;text-align:left;margin-left:114pt;margin-top:145.7pt;width:179.25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" stroked="f">
                <v:textbox style="mso-fit-shape-to-text:t" inset="0,0,0,0">
                  <w:txbxContent>
                    <w:p w14:paraId="703A4DFE" w14:textId="65018356" w:rsidR="00C35F6D" w:rsidRPr="00953595" w:rsidRDefault="00C35F6D" w:rsidP="00C35F6D">
                      <w:pPr>
                        <w:pStyle w:val="Legenda"/>
                        <w:rPr>
                          <w:rFonts w:eastAsiaTheme="minorHAnsi"/>
                          <w:noProof/>
                          <w:sz w:val="24"/>
                          <w:lang w:eastAsia="en-US"/>
                        </w:rPr>
                      </w:pPr>
                      <w:bookmarkStart w:id="55" w:name="_Toc16903835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F40B7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Pop-up com símbolo respetivo</w:t>
                      </w:r>
                      <w:bookmarkEnd w:id="5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F4AEA">
        <w:rPr>
          <w:noProof/>
        </w:rPr>
        <w:drawing>
          <wp:anchor distT="0" distB="0" distL="114300" distR="114300" simplePos="0" relativeHeight="251700224" behindDoc="1" locked="0" layoutInCell="1" allowOverlap="1" wp14:anchorId="44FA2694" wp14:editId="5A74FE10">
            <wp:simplePos x="0" y="0"/>
            <wp:positionH relativeFrom="margin">
              <wp:posOffset>1447800</wp:posOffset>
            </wp:positionH>
            <wp:positionV relativeFrom="paragraph">
              <wp:posOffset>374015</wp:posOffset>
            </wp:positionV>
            <wp:extent cx="2276475" cy="1419225"/>
            <wp:effectExtent l="0" t="0" r="9525" b="9525"/>
            <wp:wrapTopAndBottom/>
            <wp:docPr id="650667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6701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730A7" w14:textId="4A233B7C" w:rsidR="00952436" w:rsidRDefault="00952436" w:rsidP="00952436"/>
    <w:p w14:paraId="15135EEA" w14:textId="094118E4" w:rsidR="00952436" w:rsidRDefault="00952436" w:rsidP="00952436"/>
    <w:p w14:paraId="0E8DF8D1" w14:textId="3FB87295" w:rsidR="00952436" w:rsidRDefault="00952436" w:rsidP="00952436"/>
    <w:p w14:paraId="471D38F6" w14:textId="25CBA629" w:rsidR="00952436" w:rsidRDefault="00952436" w:rsidP="00952436"/>
    <w:p w14:paraId="64CDCD6C" w14:textId="41D51906" w:rsidR="00A9597F" w:rsidRDefault="00A9597F" w:rsidP="00952436"/>
    <w:p w14:paraId="4D6ADE5E" w14:textId="71035492" w:rsidR="00A9597F" w:rsidRDefault="00A9597F" w:rsidP="00952436"/>
    <w:p w14:paraId="434CA7B4" w14:textId="77777777" w:rsidR="00A9597F" w:rsidRDefault="00A9597F" w:rsidP="00952436"/>
    <w:p w14:paraId="6AA6E01A" w14:textId="77777777" w:rsidR="00A9597F" w:rsidRDefault="00A9597F" w:rsidP="00952436"/>
    <w:p w14:paraId="6680479D" w14:textId="77777777" w:rsidR="00C35F6D" w:rsidRDefault="00C35F6D" w:rsidP="00952436"/>
    <w:p w14:paraId="7FFAE203" w14:textId="77777777" w:rsidR="00A9597F" w:rsidRPr="00952436" w:rsidRDefault="00A9597F" w:rsidP="00952436"/>
    <w:p w14:paraId="12CB1832" w14:textId="39CFFDAA" w:rsidR="007167C7" w:rsidRDefault="007167C7" w:rsidP="00251816">
      <w:pPr>
        <w:pStyle w:val="Ttulo1"/>
        <w:numPr>
          <w:ilvl w:val="0"/>
          <w:numId w:val="7"/>
        </w:numPr>
      </w:pPr>
      <w:bookmarkStart w:id="56" w:name="_Toc169038317"/>
      <w:r>
        <w:lastRenderedPageBreak/>
        <w:t>Dificuldades encontradas</w:t>
      </w:r>
      <w:bookmarkEnd w:id="56"/>
    </w:p>
    <w:p w14:paraId="270DD437" w14:textId="77777777" w:rsidR="0041176D" w:rsidRDefault="0041176D" w:rsidP="0041176D">
      <w:r>
        <w:t xml:space="preserve">Implementar um </w:t>
      </w:r>
      <w:proofErr w:type="spellStart"/>
      <w:r>
        <w:t>dashboard</w:t>
      </w:r>
      <w:proofErr w:type="spellEnd"/>
      <w:r>
        <w:t xml:space="preserve"> eficaz no contexto do sistema, apresentou diversas dificuldades. A seguir estão algumas dessas dificuldades:</w:t>
      </w:r>
    </w:p>
    <w:p w14:paraId="231AD3A3" w14:textId="30A78E60" w:rsidR="0041176D" w:rsidRPr="0041176D" w:rsidRDefault="0041176D" w:rsidP="0041176D">
      <w:pPr>
        <w:rPr>
          <w:rFonts w:cstheme="minorHAnsi"/>
          <w:b/>
          <w:bCs/>
        </w:rPr>
      </w:pPr>
      <w:r w:rsidRPr="0041176D">
        <w:rPr>
          <w:rFonts w:cstheme="minorHAnsi"/>
          <w:b/>
          <w:bCs/>
        </w:rPr>
        <w:t>Extração de Dados Relevantes</w:t>
      </w:r>
    </w:p>
    <w:p w14:paraId="02FFAA09" w14:textId="77777777" w:rsidR="0041176D" w:rsidRPr="0041176D" w:rsidRDefault="0041176D" w:rsidP="0041176D">
      <w:pPr>
        <w:pStyle w:val="NormalWeb"/>
        <w:rPr>
          <w:rFonts w:asciiTheme="minorHAnsi" w:hAnsiTheme="minorHAnsi" w:cstheme="minorHAnsi"/>
        </w:rPr>
      </w:pPr>
      <w:r w:rsidRPr="0041176D">
        <w:rPr>
          <w:rFonts w:asciiTheme="minorHAnsi" w:hAnsiTheme="minorHAnsi" w:cstheme="minorHAnsi"/>
        </w:rPr>
        <w:t xml:space="preserve">A camada BLL contém várias classes (Ticket, </w:t>
      </w:r>
      <w:proofErr w:type="spellStart"/>
      <w:r w:rsidRPr="0041176D">
        <w:rPr>
          <w:rFonts w:asciiTheme="minorHAnsi" w:hAnsiTheme="minorHAnsi" w:cstheme="minorHAnsi"/>
        </w:rPr>
        <w:t>TicketHardware</w:t>
      </w:r>
      <w:proofErr w:type="spellEnd"/>
      <w:r w:rsidRPr="0041176D">
        <w:rPr>
          <w:rFonts w:asciiTheme="minorHAnsi" w:hAnsiTheme="minorHAnsi" w:cstheme="minorHAnsi"/>
        </w:rPr>
        <w:t xml:space="preserve">, </w:t>
      </w:r>
      <w:proofErr w:type="spellStart"/>
      <w:r w:rsidRPr="0041176D">
        <w:rPr>
          <w:rFonts w:asciiTheme="minorHAnsi" w:hAnsiTheme="minorHAnsi" w:cstheme="minorHAnsi"/>
        </w:rPr>
        <w:t>TicketSoftware</w:t>
      </w:r>
      <w:proofErr w:type="spellEnd"/>
      <w:r w:rsidRPr="0041176D">
        <w:rPr>
          <w:rFonts w:asciiTheme="minorHAnsi" w:hAnsiTheme="minorHAnsi" w:cstheme="minorHAnsi"/>
        </w:rPr>
        <w:t xml:space="preserve">, etc.) que manipulam diferentes tipos de tickets. Extrair dados relevantes de cada uma dessas classes e combiná-los em um formato coeso e útil para o </w:t>
      </w:r>
      <w:proofErr w:type="spellStart"/>
      <w:r w:rsidRPr="0041176D">
        <w:rPr>
          <w:rFonts w:asciiTheme="minorHAnsi" w:hAnsiTheme="minorHAnsi" w:cstheme="minorHAnsi"/>
        </w:rPr>
        <w:t>dashboard</w:t>
      </w:r>
      <w:proofErr w:type="spellEnd"/>
      <w:r w:rsidRPr="0041176D">
        <w:rPr>
          <w:rFonts w:asciiTheme="minorHAnsi" w:hAnsiTheme="minorHAnsi" w:cstheme="minorHAnsi"/>
        </w:rPr>
        <w:t xml:space="preserve"> requer um entendimento profundo da estrutura dos dados e das inter-relações entre as classes.</w:t>
      </w:r>
    </w:p>
    <w:p w14:paraId="224EF23E" w14:textId="24484159" w:rsidR="0041176D" w:rsidRPr="0041176D" w:rsidRDefault="0041176D" w:rsidP="0041176D">
      <w:pPr>
        <w:pStyle w:val="NormalWeb"/>
        <w:rPr>
          <w:rFonts w:asciiTheme="minorHAnsi" w:hAnsiTheme="minorHAnsi" w:cstheme="minorHAnsi"/>
          <w:b/>
          <w:bCs/>
        </w:rPr>
      </w:pPr>
      <w:r w:rsidRPr="0041176D">
        <w:rPr>
          <w:rFonts w:asciiTheme="minorHAnsi" w:hAnsiTheme="minorHAnsi" w:cstheme="minorHAnsi"/>
          <w:b/>
          <w:bCs/>
        </w:rPr>
        <w:t>Comunicação entre Camadas</w:t>
      </w:r>
    </w:p>
    <w:p w14:paraId="49B00C30" w14:textId="77777777" w:rsidR="0041176D" w:rsidRPr="0041176D" w:rsidRDefault="0041176D" w:rsidP="0041176D">
      <w:pPr>
        <w:pStyle w:val="NormalWeb"/>
        <w:rPr>
          <w:rFonts w:asciiTheme="minorHAnsi" w:hAnsiTheme="minorHAnsi" w:cstheme="minorHAnsi"/>
        </w:rPr>
      </w:pPr>
      <w:r w:rsidRPr="0041176D">
        <w:rPr>
          <w:rFonts w:asciiTheme="minorHAnsi" w:hAnsiTheme="minorHAnsi" w:cstheme="minorHAnsi"/>
        </w:rPr>
        <w:t xml:space="preserve">A implementação do </w:t>
      </w:r>
      <w:proofErr w:type="spellStart"/>
      <w:r w:rsidRPr="0041176D">
        <w:rPr>
          <w:rFonts w:asciiTheme="minorHAnsi" w:hAnsiTheme="minorHAnsi" w:cstheme="minorHAnsi"/>
        </w:rPr>
        <w:t>dashboard</w:t>
      </w:r>
      <w:proofErr w:type="spellEnd"/>
      <w:r w:rsidRPr="0041176D">
        <w:rPr>
          <w:rFonts w:asciiTheme="minorHAnsi" w:hAnsiTheme="minorHAnsi" w:cstheme="minorHAnsi"/>
        </w:rPr>
        <w:t xml:space="preserve"> exige uma integração robusta entre a camada de apresentação (Ticket2Help), a camada de lógica de negócios (BLL) e a camada de acesso a dados (DAL). Garantir que os dados sejam corretamente extraídos do DAL, processados pelo BLL e apresentados de forma coerente no </w:t>
      </w:r>
      <w:proofErr w:type="spellStart"/>
      <w:r w:rsidRPr="0041176D">
        <w:rPr>
          <w:rFonts w:asciiTheme="minorHAnsi" w:hAnsiTheme="minorHAnsi" w:cstheme="minorHAnsi"/>
        </w:rPr>
        <w:t>dashboard</w:t>
      </w:r>
      <w:proofErr w:type="spellEnd"/>
      <w:r w:rsidRPr="0041176D">
        <w:rPr>
          <w:rFonts w:asciiTheme="minorHAnsi" w:hAnsiTheme="minorHAnsi" w:cstheme="minorHAnsi"/>
        </w:rPr>
        <w:t xml:space="preserve"> pode ser complexo e propenso a erros.</w:t>
      </w:r>
    </w:p>
    <w:p w14:paraId="1B495F60" w14:textId="77777777" w:rsidR="0041176D" w:rsidRPr="0041176D" w:rsidRDefault="0041176D" w:rsidP="0041176D">
      <w:pPr>
        <w:pStyle w:val="NormalWeb"/>
        <w:rPr>
          <w:rFonts w:asciiTheme="minorHAnsi" w:hAnsiTheme="minorHAnsi" w:cstheme="minorHAnsi"/>
        </w:rPr>
      </w:pPr>
    </w:p>
    <w:p w14:paraId="2525229E" w14:textId="77777777" w:rsidR="0041176D" w:rsidRPr="00001C51" w:rsidRDefault="0041176D" w:rsidP="007167C7"/>
    <w:p w14:paraId="6C38573F" w14:textId="0CECC4BC" w:rsidR="00D12ABD" w:rsidRPr="000870C1" w:rsidRDefault="00D12ABD" w:rsidP="00251816">
      <w:pPr>
        <w:pStyle w:val="Ttulo1"/>
        <w:keepLines w:val="0"/>
        <w:numPr>
          <w:ilvl w:val="0"/>
          <w:numId w:val="7"/>
        </w:numPr>
        <w:spacing w:after="480"/>
      </w:pPr>
      <w:bookmarkStart w:id="57" w:name="_Toc169038318"/>
      <w:r w:rsidRPr="000870C1">
        <w:t>Conclus</w:t>
      </w:r>
      <w:r w:rsidR="001959B5">
        <w:t>ão</w:t>
      </w:r>
      <w:bookmarkEnd w:id="51"/>
      <w:bookmarkEnd w:id="52"/>
      <w:bookmarkEnd w:id="57"/>
    </w:p>
    <w:p w14:paraId="183FF65A" w14:textId="77777777" w:rsidR="009C1750" w:rsidRPr="009C1750" w:rsidRDefault="009C1750" w:rsidP="009C1750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9C1750">
        <w:rPr>
          <w:rFonts w:asciiTheme="minorHAnsi" w:hAnsiTheme="minorHAnsi" w:cstheme="minorHAnsi"/>
        </w:rPr>
        <w:t xml:space="preserve">O desenvolvimento do sistema de gestão de tickets de </w:t>
      </w:r>
      <w:proofErr w:type="spellStart"/>
      <w:r w:rsidRPr="009C1750">
        <w:rPr>
          <w:rFonts w:asciiTheme="minorHAnsi" w:hAnsiTheme="minorHAnsi" w:cstheme="minorHAnsi"/>
        </w:rPr>
        <w:t>helpdesk</w:t>
      </w:r>
      <w:proofErr w:type="spellEnd"/>
      <w:r w:rsidRPr="009C1750">
        <w:rPr>
          <w:rFonts w:asciiTheme="minorHAnsi" w:hAnsiTheme="minorHAnsi" w:cstheme="minorHAnsi"/>
        </w:rPr>
        <w:t xml:space="preserve"> para a Ticket2Help resultou em uma solução eficiente e organizada para o atendimento de solicitações de serviços de hardware e software. Com uma arquitetura em 3 camadas e implementado utilizando o padrão MVC e WPF, o sistema garante a segurança e a eficácia na gestão de tickets. Técnicos de </w:t>
      </w:r>
      <w:proofErr w:type="spellStart"/>
      <w:r w:rsidRPr="009C1750">
        <w:rPr>
          <w:rFonts w:asciiTheme="minorHAnsi" w:hAnsiTheme="minorHAnsi" w:cstheme="minorHAnsi"/>
        </w:rPr>
        <w:t>helpdesk</w:t>
      </w:r>
      <w:proofErr w:type="spellEnd"/>
      <w:r w:rsidRPr="009C1750">
        <w:rPr>
          <w:rFonts w:asciiTheme="minorHAnsi" w:hAnsiTheme="minorHAnsi" w:cstheme="minorHAnsi"/>
        </w:rPr>
        <w:t xml:space="preserve"> podem atender rapidamente aos tickets, registrar ações e gerar relatórios detalhados, enquanto os demais utilizadores podem criar e acompanhar suas solicitações. A interface intuitiva e a documentação detalhada, aliadas aos testes unitários, asseguram a qualidade e a manutenibilidade do sistema.</w:t>
      </w:r>
    </w:p>
    <w:p w14:paraId="68DA8B79" w14:textId="77777777" w:rsidR="009C1750" w:rsidRPr="009C1750" w:rsidRDefault="009C1750" w:rsidP="009C1750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9C1750">
        <w:rPr>
          <w:rFonts w:asciiTheme="minorHAnsi" w:hAnsiTheme="minorHAnsi" w:cstheme="minorHAnsi"/>
        </w:rPr>
        <w:t>O projeto trouxe benefícios significativos para a Ticket2Help, centralizando as solicitações e reduzindo o tempo de resposta dos atendimentos. A aplicação de padrões de design de software e o uso de ferramentas de colaboração como o GitHub contribuíram para uma estrutura de código clara e uma gestão eficiente das versões. A solução desenvolvida não só melhora a eficiência operacional, mas também aumenta a satisfação dos colaboradores, demonstrando o sucesso das decisões estratégicas e técnicas adotadas ao longo do desenvolvimento.</w:t>
      </w:r>
    </w:p>
    <w:p w14:paraId="4878098B" w14:textId="15FEB2BA" w:rsidR="00D12ABD" w:rsidRDefault="00D12ABD" w:rsidP="00D12ABD">
      <w:pPr>
        <w:rPr>
          <w:rFonts w:cs="Arial"/>
        </w:rPr>
      </w:pPr>
    </w:p>
    <w:p w14:paraId="7484F610" w14:textId="0D4D036C" w:rsidR="0041176D" w:rsidRDefault="00D12ABD" w:rsidP="00251816">
      <w:pPr>
        <w:pStyle w:val="Ttulo1"/>
        <w:keepLines w:val="0"/>
        <w:numPr>
          <w:ilvl w:val="0"/>
          <w:numId w:val="7"/>
        </w:numPr>
        <w:spacing w:after="480"/>
      </w:pPr>
      <w:bookmarkStart w:id="58" w:name="_Toc188336001"/>
      <w:bookmarkStart w:id="59" w:name="_Toc378009143"/>
      <w:bookmarkStart w:id="60" w:name="_Toc169038319"/>
      <w:r w:rsidRPr="000870C1">
        <w:t>Referências e Bibliografia</w:t>
      </w:r>
      <w:bookmarkEnd w:id="58"/>
      <w:bookmarkEnd w:id="59"/>
      <w:bookmarkEnd w:id="60"/>
    </w:p>
    <w:p w14:paraId="54A0490A" w14:textId="0ACD088C" w:rsidR="0041176D" w:rsidRDefault="00000000" w:rsidP="0041176D">
      <w:hyperlink r:id="rId32" w:history="1">
        <w:r w:rsidR="0041176D" w:rsidRPr="00CA05C0">
          <w:rPr>
            <w:rStyle w:val="Hiperligao"/>
            <w:rFonts w:asciiTheme="minorHAnsi" w:hAnsiTheme="minorHAnsi"/>
            <w:sz w:val="24"/>
          </w:rPr>
          <w:t>https://stackoverflow.com/</w:t>
        </w:r>
      </w:hyperlink>
    </w:p>
    <w:p w14:paraId="47D6955F" w14:textId="569325B2" w:rsidR="0041176D" w:rsidRDefault="00000000" w:rsidP="0041176D">
      <w:hyperlink r:id="rId33" w:history="1">
        <w:r w:rsidR="0041176D" w:rsidRPr="00CA05C0">
          <w:rPr>
            <w:rStyle w:val="Hiperligao"/>
            <w:rFonts w:asciiTheme="minorHAnsi" w:hAnsiTheme="minorHAnsi"/>
            <w:sz w:val="24"/>
          </w:rPr>
          <w:t>https://chatgpt.com/</w:t>
        </w:r>
      </w:hyperlink>
    </w:p>
    <w:p w14:paraId="55C02C6F" w14:textId="1606860D" w:rsidR="0041176D" w:rsidRPr="0041176D" w:rsidRDefault="0041176D" w:rsidP="0041176D">
      <w:r w:rsidRPr="0041176D">
        <w:t>https://v0.lvcharts.com/App/examples/Wpf/start</w:t>
      </w:r>
    </w:p>
    <w:p w14:paraId="05753C4F" w14:textId="6F7D4F07" w:rsidR="00D12ABD" w:rsidRPr="0041176D" w:rsidRDefault="00D12ABD" w:rsidP="00001C51">
      <w:pPr>
        <w:spacing w:after="160" w:line="259" w:lineRule="auto"/>
        <w:jc w:val="left"/>
        <w:rPr>
          <w:rFonts w:cs="Arial"/>
        </w:rPr>
      </w:pPr>
    </w:p>
    <w:p w14:paraId="7D976768" w14:textId="77777777" w:rsidR="00D12ABD" w:rsidRPr="00D12ABD" w:rsidRDefault="00D12ABD" w:rsidP="00D12ABD">
      <w:pPr>
        <w:ind w:left="540" w:hanging="540"/>
        <w:rPr>
          <w:rFonts w:cs="Arial"/>
        </w:rPr>
      </w:pPr>
    </w:p>
    <w:p w14:paraId="3466F047" w14:textId="77777777" w:rsidR="00D12ABD" w:rsidRPr="00D12ABD" w:rsidRDefault="00D12ABD" w:rsidP="00D12ABD">
      <w:pPr>
        <w:rPr>
          <w:rFonts w:cs="Arial"/>
        </w:rPr>
      </w:pPr>
    </w:p>
    <w:p w14:paraId="6C1C920E" w14:textId="77777777" w:rsidR="00D12ABD" w:rsidRPr="00D12ABD" w:rsidRDefault="00D12ABD" w:rsidP="00D12ABD">
      <w:pPr>
        <w:rPr>
          <w:rFonts w:cs="Arial"/>
        </w:rPr>
      </w:pPr>
    </w:p>
    <w:p w14:paraId="1F1C211E" w14:textId="77777777" w:rsidR="00D12ABD" w:rsidRPr="00D12ABD" w:rsidRDefault="00D12ABD" w:rsidP="00D12ABD">
      <w:pPr>
        <w:rPr>
          <w:rFonts w:cs="Arial"/>
        </w:rPr>
      </w:pPr>
    </w:p>
    <w:p w14:paraId="152F4375" w14:textId="77777777" w:rsidR="00D12ABD" w:rsidRPr="00D12ABD" w:rsidRDefault="00D12ABD" w:rsidP="00D12ABD">
      <w:pPr>
        <w:rPr>
          <w:rFonts w:cs="Arial"/>
        </w:rPr>
      </w:pPr>
    </w:p>
    <w:p w14:paraId="513BA4E3" w14:textId="77777777" w:rsidR="00D12ABD" w:rsidRPr="00D12ABD" w:rsidRDefault="00D12ABD" w:rsidP="00D12ABD">
      <w:pPr>
        <w:rPr>
          <w:rFonts w:cs="Arial"/>
        </w:rPr>
      </w:pPr>
    </w:p>
    <w:p w14:paraId="783179F2" w14:textId="77777777" w:rsidR="00EE0C8C" w:rsidRDefault="00EE0C8C" w:rsidP="00EE0C8C">
      <w:pPr>
        <w:rPr>
          <w:rFonts w:cs="Arial"/>
        </w:rPr>
      </w:pPr>
    </w:p>
    <w:p w14:paraId="53E9C4EC" w14:textId="77777777" w:rsidR="007F1E3E" w:rsidRDefault="007F1E3E" w:rsidP="00EE0C8C">
      <w:pPr>
        <w:rPr>
          <w:rFonts w:cs="Arial"/>
        </w:rPr>
      </w:pPr>
    </w:p>
    <w:p w14:paraId="5B70F125" w14:textId="77777777" w:rsidR="007F1E3E" w:rsidRDefault="007F1E3E" w:rsidP="00EE0C8C">
      <w:pPr>
        <w:rPr>
          <w:rFonts w:cs="Arial"/>
        </w:rPr>
      </w:pPr>
    </w:p>
    <w:p w14:paraId="2C217A81" w14:textId="77777777" w:rsidR="007F1E3E" w:rsidRDefault="007F1E3E" w:rsidP="00EE0C8C">
      <w:pPr>
        <w:rPr>
          <w:rFonts w:cs="Arial"/>
        </w:rPr>
      </w:pPr>
    </w:p>
    <w:p w14:paraId="200A2AEF" w14:textId="77777777" w:rsidR="007F1E3E" w:rsidRDefault="007F1E3E" w:rsidP="00EE0C8C">
      <w:pPr>
        <w:rPr>
          <w:rFonts w:cs="Arial"/>
        </w:rPr>
      </w:pPr>
    </w:p>
    <w:p w14:paraId="335DAF52" w14:textId="77777777" w:rsidR="007F1E3E" w:rsidRDefault="007F1E3E" w:rsidP="00EE0C8C">
      <w:pPr>
        <w:rPr>
          <w:rFonts w:cs="Arial"/>
        </w:rPr>
      </w:pPr>
    </w:p>
    <w:p w14:paraId="3B968E8D" w14:textId="77777777" w:rsidR="007F1E3E" w:rsidRDefault="007F1E3E" w:rsidP="00EE0C8C">
      <w:pPr>
        <w:rPr>
          <w:rFonts w:cs="Arial"/>
        </w:rPr>
      </w:pPr>
    </w:p>
    <w:p w14:paraId="650AF518" w14:textId="77777777" w:rsidR="007F1E3E" w:rsidRDefault="007F1E3E" w:rsidP="00EE0C8C">
      <w:pPr>
        <w:rPr>
          <w:rFonts w:cs="Arial"/>
        </w:rPr>
      </w:pPr>
    </w:p>
    <w:p w14:paraId="09681BD8" w14:textId="1EC98418" w:rsidR="007167C7" w:rsidRDefault="00A93F7C" w:rsidP="00251816">
      <w:pPr>
        <w:pStyle w:val="Ttulo1"/>
        <w:numPr>
          <w:ilvl w:val="0"/>
          <w:numId w:val="7"/>
        </w:numPr>
      </w:pPr>
      <w:bookmarkStart w:id="61" w:name="_Toc169038320"/>
      <w:r w:rsidRPr="00A93F7C">
        <w:lastRenderedPageBreak/>
        <w:t xml:space="preserve">Evidências de trabalho colaborativo no </w:t>
      </w:r>
      <w:proofErr w:type="spellStart"/>
      <w:r w:rsidRPr="00A93F7C">
        <w:t>Github</w:t>
      </w:r>
      <w:bookmarkEnd w:id="61"/>
      <w:proofErr w:type="spellEnd"/>
    </w:p>
    <w:p w14:paraId="6EED07E5" w14:textId="77777777" w:rsidR="00D7254D" w:rsidRDefault="00D7254D" w:rsidP="00D7254D">
      <w:pPr>
        <w:keepNext/>
      </w:pPr>
      <w:r>
        <w:rPr>
          <w:noProof/>
        </w:rPr>
        <w:drawing>
          <wp:inline distT="0" distB="0" distL="0" distR="0" wp14:anchorId="13FD36E3" wp14:editId="2DD92512">
            <wp:extent cx="5400040" cy="4208145"/>
            <wp:effectExtent l="0" t="0" r="0" b="1905"/>
            <wp:docPr id="947346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460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A7DA" w14:textId="3492E862" w:rsidR="00A93F7C" w:rsidRDefault="00D7254D" w:rsidP="00D7254D">
      <w:pPr>
        <w:pStyle w:val="Legenda"/>
      </w:pPr>
      <w:bookmarkStart w:id="62" w:name="_Toc16903835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F40B7">
        <w:rPr>
          <w:noProof/>
        </w:rPr>
        <w:t>14</w:t>
      </w:r>
      <w:r>
        <w:fldChar w:fldCharType="end"/>
      </w:r>
      <w:r>
        <w:t xml:space="preserve"> Evidencias de trabalho de colaborativo</w:t>
      </w:r>
      <w:bookmarkEnd w:id="62"/>
    </w:p>
    <w:p w14:paraId="5539C1AF" w14:textId="77777777" w:rsidR="00D7254D" w:rsidRDefault="00D7254D" w:rsidP="00D7254D">
      <w:pPr>
        <w:rPr>
          <w:lang w:eastAsia="pt-PT"/>
        </w:rPr>
      </w:pPr>
    </w:p>
    <w:p w14:paraId="52B99B62" w14:textId="046E796D" w:rsidR="00D7254D" w:rsidRDefault="00000000" w:rsidP="00D7254D">
      <w:pPr>
        <w:rPr>
          <w:lang w:eastAsia="pt-PT"/>
        </w:rPr>
      </w:pPr>
      <w:hyperlink r:id="rId35" w:history="1">
        <w:r w:rsidR="00D7254D" w:rsidRPr="006A741E">
          <w:rPr>
            <w:rStyle w:val="Hiperligao"/>
            <w:rFonts w:asciiTheme="minorHAnsi" w:hAnsiTheme="minorHAnsi"/>
            <w:sz w:val="24"/>
            <w:lang w:eastAsia="pt-PT"/>
          </w:rPr>
          <w:t>https://github.com/ThyTree-OG/Ticket2help/commits/main/</w:t>
        </w:r>
      </w:hyperlink>
    </w:p>
    <w:p w14:paraId="141E8F45" w14:textId="77777777" w:rsidR="00F554A8" w:rsidRDefault="00F554A8" w:rsidP="00D7254D">
      <w:pPr>
        <w:rPr>
          <w:lang w:eastAsia="pt-PT"/>
        </w:rPr>
      </w:pPr>
    </w:p>
    <w:p w14:paraId="5435D8C1" w14:textId="77777777" w:rsidR="00F554A8" w:rsidRPr="00D7254D" w:rsidRDefault="00F554A8" w:rsidP="00D7254D">
      <w:pPr>
        <w:rPr>
          <w:lang w:eastAsia="pt-PT"/>
        </w:rPr>
      </w:pPr>
    </w:p>
    <w:sectPr w:rsidR="00F554A8" w:rsidRPr="00D7254D" w:rsidSect="00D2134B">
      <w:pgSz w:w="11906" w:h="16838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B1C2CD" w14:textId="77777777" w:rsidR="0011230A" w:rsidRDefault="0011230A" w:rsidP="00061C2A">
      <w:pPr>
        <w:spacing w:after="0" w:line="240" w:lineRule="auto"/>
      </w:pPr>
      <w:r>
        <w:separator/>
      </w:r>
    </w:p>
  </w:endnote>
  <w:endnote w:type="continuationSeparator" w:id="0">
    <w:p w14:paraId="12F7F4B6" w14:textId="77777777" w:rsidR="0011230A" w:rsidRDefault="0011230A" w:rsidP="00061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3E120" w14:textId="77777777" w:rsidR="00061C2A" w:rsidRDefault="00061C2A" w:rsidP="00061C2A">
    <w:pPr>
      <w:pStyle w:val="Rodap"/>
      <w:tabs>
        <w:tab w:val="clear" w:pos="8504"/>
      </w:tabs>
      <w:jc w:val="center"/>
    </w:pPr>
  </w:p>
  <w:p w14:paraId="4AD087C7" w14:textId="77777777" w:rsidR="00061C2A" w:rsidRDefault="00061C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994BB" w14:textId="509684D7" w:rsidR="00061C2A" w:rsidRPr="0000491A" w:rsidRDefault="00900327" w:rsidP="00061C2A">
    <w:pPr>
      <w:spacing w:line="240" w:lineRule="auto"/>
      <w:jc w:val="center"/>
      <w:rPr>
        <w:rFonts w:cs="Arial"/>
        <w:smallCaps/>
        <w:noProof/>
        <w:color w:val="333333"/>
        <w:sz w:val="22"/>
      </w:rPr>
    </w:pPr>
    <w:r>
      <w:rPr>
        <w:rFonts w:cs="Arial"/>
        <w:smallCaps/>
        <w:noProof/>
        <w:color w:val="333333"/>
        <w:sz w:val="22"/>
      </w:rPr>
      <w:t>Programação Avançada</w:t>
    </w:r>
  </w:p>
  <w:p w14:paraId="2DFB8ECB" w14:textId="77777777" w:rsidR="00061C2A" w:rsidRPr="0000491A" w:rsidRDefault="0000491A" w:rsidP="00061C2A">
    <w:pPr>
      <w:spacing w:after="0" w:line="240" w:lineRule="auto"/>
      <w:jc w:val="center"/>
      <w:rPr>
        <w:rFonts w:cs="Arial"/>
        <w:smallCaps/>
        <w:color w:val="333333"/>
        <w:sz w:val="22"/>
      </w:rPr>
    </w:pPr>
    <w:r>
      <w:rPr>
        <w:rFonts w:cs="Arial"/>
        <w:smallCaps/>
        <w:color w:val="333333"/>
        <w:sz w:val="22"/>
      </w:rPr>
      <w:t xml:space="preserve">Vila Nova de </w:t>
    </w:r>
    <w:r w:rsidR="00061C2A" w:rsidRPr="0000491A">
      <w:rPr>
        <w:rFonts w:cs="Arial"/>
        <w:smallCaps/>
        <w:color w:val="333333"/>
        <w:sz w:val="22"/>
      </w:rPr>
      <w:t>Gaia</w:t>
    </w:r>
  </w:p>
  <w:p w14:paraId="26A1D8D1" w14:textId="510FD11E" w:rsidR="00061C2A" w:rsidRPr="0000491A" w:rsidRDefault="00900327" w:rsidP="00061C2A">
    <w:pPr>
      <w:spacing w:line="240" w:lineRule="auto"/>
      <w:jc w:val="center"/>
      <w:rPr>
        <w:rFonts w:cs="Arial"/>
        <w:smallCaps/>
        <w:color w:val="333333"/>
        <w:sz w:val="22"/>
      </w:rPr>
    </w:pPr>
    <w:r>
      <w:rPr>
        <w:rFonts w:cs="Arial"/>
        <w:smallCaps/>
        <w:color w:val="333333"/>
        <w:sz w:val="22"/>
      </w:rPr>
      <w:t>Junho 2024</w:t>
    </w:r>
  </w:p>
  <w:p w14:paraId="2A077FF3" w14:textId="77777777" w:rsidR="00061C2A" w:rsidRDefault="00C55BAF" w:rsidP="00061C2A">
    <w:pPr>
      <w:pStyle w:val="Rodap"/>
      <w:tabs>
        <w:tab w:val="clear" w:pos="8504"/>
      </w:tabs>
      <w:jc w:val="center"/>
    </w:pPr>
    <w:r>
      <w:rPr>
        <w:noProof/>
        <w:lang w:eastAsia="pt-PT"/>
      </w:rPr>
      <w:drawing>
        <wp:anchor distT="0" distB="0" distL="114300" distR="114300" simplePos="0" relativeHeight="251662336" behindDoc="1" locked="0" layoutInCell="1" allowOverlap="1" wp14:anchorId="658906AB" wp14:editId="54D1B4EC">
          <wp:simplePos x="0" y="0"/>
          <wp:positionH relativeFrom="margin">
            <wp:align>center</wp:align>
          </wp:positionH>
          <wp:positionV relativeFrom="paragraph">
            <wp:posOffset>40640</wp:posOffset>
          </wp:positionV>
          <wp:extent cx="902335" cy="908685"/>
          <wp:effectExtent l="0" t="0" r="0" b="5715"/>
          <wp:wrapTight wrapText="bothSides">
            <wp:wrapPolygon edited="0">
              <wp:start x="5016" y="0"/>
              <wp:lineTo x="456" y="906"/>
              <wp:lineTo x="456" y="6340"/>
              <wp:lineTo x="5928" y="8151"/>
              <wp:lineTo x="4104" y="9962"/>
              <wp:lineTo x="5016" y="11774"/>
              <wp:lineTo x="8208" y="15396"/>
              <wp:lineTo x="8664" y="21283"/>
              <wp:lineTo x="12312" y="21283"/>
              <wp:lineTo x="12312" y="15396"/>
              <wp:lineTo x="15961" y="13585"/>
              <wp:lineTo x="18241" y="10415"/>
              <wp:lineTo x="16873" y="8151"/>
              <wp:lineTo x="20521" y="7245"/>
              <wp:lineTo x="20521" y="2717"/>
              <wp:lineTo x="16873" y="0"/>
              <wp:lineTo x="5016" y="0"/>
            </wp:wrapPolygon>
          </wp:wrapTight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2335" cy="9086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491A">
      <w:rPr>
        <w:noProof/>
        <w:lang w:eastAsia="pt-PT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C16A3AB" wp14:editId="5B919A1B">
              <wp:simplePos x="0" y="0"/>
              <wp:positionH relativeFrom="column">
                <wp:posOffset>-51435</wp:posOffset>
              </wp:positionH>
              <wp:positionV relativeFrom="paragraph">
                <wp:posOffset>728980</wp:posOffset>
              </wp:positionV>
              <wp:extent cx="1343025" cy="314325"/>
              <wp:effectExtent l="0" t="0" r="9525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3025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D1E67B" w14:textId="77777777" w:rsidR="0000491A" w:rsidRDefault="0000491A">
                          <w:r>
                            <w:t>SAA-IMP-048.01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16A3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39" type="#_x0000_t202" style="position:absolute;left:0;text-align:left;margin-left:-4.05pt;margin-top:57.4pt;width:105.75pt;height:24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" stroked="f">
              <v:textbox>
                <w:txbxContent>
                  <w:p w14:paraId="7BD1E67B" w14:textId="77777777" w:rsidR="0000491A" w:rsidRDefault="0000491A">
                    <w:r>
                      <w:t>SAA-IMP-048.01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59B34" w14:textId="77777777" w:rsidR="00061C2A" w:rsidRPr="00CF2CE4" w:rsidRDefault="00CF2CE4" w:rsidP="00CF2CE4">
    <w:pPr>
      <w:pStyle w:val="Rodap"/>
      <w:jc w:val="right"/>
      <w:rPr>
        <w:rFonts w:ascii="Times New Roman" w:hAnsi="Times New Roman" w:cs="Times New Roman"/>
        <w:sz w:val="20"/>
      </w:rPr>
    </w:pPr>
    <w:r w:rsidRPr="00EE0C8C">
      <w:rPr>
        <w:rStyle w:val="Nmerodepgina"/>
        <w:rFonts w:ascii="Times New Roman" w:hAnsi="Times New Roman" w:cs="Times New Roman"/>
        <w:sz w:val="20"/>
      </w:rPr>
      <w:fldChar w:fldCharType="begin"/>
    </w:r>
    <w:r w:rsidRPr="00EE0C8C">
      <w:rPr>
        <w:rStyle w:val="Nmerodepgina"/>
        <w:rFonts w:ascii="Times New Roman" w:hAnsi="Times New Roman" w:cs="Times New Roman"/>
        <w:sz w:val="20"/>
      </w:rPr>
      <w:instrText xml:space="preserve"> PAGE </w:instrText>
    </w:r>
    <w:r w:rsidRPr="00EE0C8C">
      <w:rPr>
        <w:rStyle w:val="Nmerodepgina"/>
        <w:rFonts w:ascii="Times New Roman" w:hAnsi="Times New Roman" w:cs="Times New Roman"/>
        <w:sz w:val="20"/>
      </w:rPr>
      <w:fldChar w:fldCharType="separate"/>
    </w:r>
    <w:r w:rsidR="00B41EDF">
      <w:rPr>
        <w:rStyle w:val="Nmerodepgina"/>
        <w:rFonts w:ascii="Times New Roman" w:hAnsi="Times New Roman" w:cs="Times New Roman"/>
        <w:noProof/>
        <w:sz w:val="20"/>
      </w:rPr>
      <w:t>9</w:t>
    </w:r>
    <w:r w:rsidRPr="00EE0C8C">
      <w:rPr>
        <w:rStyle w:val="Nmerodepgina"/>
        <w:rFonts w:ascii="Times New Roman" w:hAnsi="Times New Roman" w:cs="Times New Roman"/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2CCC1" w14:textId="77777777" w:rsidR="00061C2A" w:rsidRDefault="00061C2A" w:rsidP="00061C2A">
    <w:pPr>
      <w:pStyle w:val="Rodap"/>
      <w:tabs>
        <w:tab w:val="clear" w:pos="8504"/>
      </w:tabs>
      <w:jc w:val="center"/>
    </w:pPr>
  </w:p>
  <w:p w14:paraId="4D760E9C" w14:textId="77777777" w:rsidR="00061C2A" w:rsidRDefault="00061C2A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65F80A" w14:textId="77777777" w:rsidR="00EE0C8C" w:rsidRPr="00EE0C8C" w:rsidRDefault="00EE0C8C" w:rsidP="00EE0C8C">
    <w:pPr>
      <w:pStyle w:val="Rodap"/>
      <w:jc w:val="right"/>
      <w:rPr>
        <w:rFonts w:ascii="Times New Roman" w:hAnsi="Times New Roman" w:cs="Times New Roman"/>
        <w:sz w:val="20"/>
      </w:rPr>
    </w:pPr>
    <w:r w:rsidRPr="00EE0C8C">
      <w:rPr>
        <w:rStyle w:val="Nmerodepgina"/>
        <w:rFonts w:ascii="Times New Roman" w:hAnsi="Times New Roman" w:cs="Times New Roman"/>
        <w:sz w:val="20"/>
      </w:rPr>
      <w:fldChar w:fldCharType="begin"/>
    </w:r>
    <w:r w:rsidRPr="00EE0C8C">
      <w:rPr>
        <w:rStyle w:val="Nmerodepgina"/>
        <w:rFonts w:ascii="Times New Roman" w:hAnsi="Times New Roman" w:cs="Times New Roman"/>
        <w:sz w:val="20"/>
      </w:rPr>
      <w:instrText xml:space="preserve"> PAGE </w:instrText>
    </w:r>
    <w:r w:rsidRPr="00EE0C8C">
      <w:rPr>
        <w:rStyle w:val="Nmerodepgina"/>
        <w:rFonts w:ascii="Times New Roman" w:hAnsi="Times New Roman" w:cs="Times New Roman"/>
        <w:sz w:val="20"/>
      </w:rPr>
      <w:fldChar w:fldCharType="separate"/>
    </w:r>
    <w:r w:rsidR="00CF2CE4">
      <w:rPr>
        <w:rStyle w:val="Nmerodepgina"/>
        <w:rFonts w:ascii="Times New Roman" w:hAnsi="Times New Roman" w:cs="Times New Roman"/>
        <w:noProof/>
        <w:sz w:val="20"/>
      </w:rPr>
      <w:t>VII</w:t>
    </w:r>
    <w:r w:rsidRPr="00EE0C8C">
      <w:rPr>
        <w:rStyle w:val="Nmerodepgina"/>
        <w:rFonts w:ascii="Times New Roman" w:hAnsi="Times New Roman" w:cs="Times New Roman"/>
        <w:sz w:val="20"/>
      </w:rPr>
      <w:fldChar w:fldCharType="end"/>
    </w:r>
  </w:p>
  <w:p w14:paraId="5EE958BE" w14:textId="77777777" w:rsidR="00EE0C8C" w:rsidRDefault="00EE0C8C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EA003D" w14:textId="77777777" w:rsidR="0052284A" w:rsidRPr="00EE0C8C" w:rsidRDefault="0052284A" w:rsidP="00EE0C8C">
    <w:pPr>
      <w:pStyle w:val="Rodap"/>
      <w:jc w:val="right"/>
      <w:rPr>
        <w:rFonts w:ascii="Times New Roman" w:hAnsi="Times New Roman" w:cs="Times New Roman"/>
        <w:sz w:val="20"/>
      </w:rPr>
    </w:pPr>
    <w:r w:rsidRPr="00EE0C8C">
      <w:rPr>
        <w:rStyle w:val="Nmerodepgina"/>
        <w:rFonts w:ascii="Times New Roman" w:hAnsi="Times New Roman" w:cs="Times New Roman"/>
        <w:sz w:val="20"/>
      </w:rPr>
      <w:fldChar w:fldCharType="begin"/>
    </w:r>
    <w:r w:rsidRPr="00EE0C8C">
      <w:rPr>
        <w:rStyle w:val="Nmerodepgina"/>
        <w:rFonts w:ascii="Times New Roman" w:hAnsi="Times New Roman" w:cs="Times New Roman"/>
        <w:sz w:val="20"/>
      </w:rPr>
      <w:instrText xml:space="preserve"> PAGE </w:instrText>
    </w:r>
    <w:r w:rsidRPr="00EE0C8C">
      <w:rPr>
        <w:rStyle w:val="Nmerodepgina"/>
        <w:rFonts w:ascii="Times New Roman" w:hAnsi="Times New Roman" w:cs="Times New Roman"/>
        <w:sz w:val="20"/>
      </w:rPr>
      <w:fldChar w:fldCharType="separate"/>
    </w:r>
    <w:r w:rsidR="00CF2CE4">
      <w:rPr>
        <w:rStyle w:val="Nmerodepgina"/>
        <w:rFonts w:ascii="Times New Roman" w:hAnsi="Times New Roman" w:cs="Times New Roman"/>
        <w:noProof/>
        <w:sz w:val="20"/>
      </w:rPr>
      <w:t>12</w:t>
    </w:r>
    <w:r w:rsidRPr="00EE0C8C">
      <w:rPr>
        <w:rStyle w:val="Nmerodepgina"/>
        <w:rFonts w:ascii="Times New Roman" w:hAnsi="Times New Roman" w:cs="Times New Roman"/>
        <w:sz w:val="20"/>
      </w:rPr>
      <w:fldChar w:fldCharType="end"/>
    </w:r>
  </w:p>
  <w:p w14:paraId="5417FFDF" w14:textId="77777777" w:rsidR="0052284A" w:rsidRDefault="005228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9711B" w14:textId="77777777" w:rsidR="0011230A" w:rsidRDefault="0011230A" w:rsidP="00061C2A">
      <w:pPr>
        <w:spacing w:after="0" w:line="240" w:lineRule="auto"/>
      </w:pPr>
      <w:r>
        <w:separator/>
      </w:r>
    </w:p>
  </w:footnote>
  <w:footnote w:type="continuationSeparator" w:id="0">
    <w:p w14:paraId="2D2D8B6D" w14:textId="77777777" w:rsidR="0011230A" w:rsidRDefault="0011230A" w:rsidP="00061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7E1E08" w14:textId="77777777" w:rsidR="00CF2CE4" w:rsidRDefault="00CF2C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318028" w14:textId="77777777" w:rsidR="00CF2CE4" w:rsidRDefault="00CF2CE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CAB06" w14:textId="77777777" w:rsidR="00EE0C8C" w:rsidRDefault="00EE0C8C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6779F6" w14:textId="6415EB4B" w:rsidR="00CF2CE4" w:rsidRPr="00483D20" w:rsidRDefault="009C1750" w:rsidP="00CF2CE4">
    <w:pPr>
      <w:pStyle w:val="Cabealho"/>
      <w:jc w:val="right"/>
      <w:rPr>
        <w:rFonts w:cs="Arial"/>
      </w:rPr>
    </w:pPr>
    <w:r>
      <w:rPr>
        <w:rFonts w:cs="Arial"/>
      </w:rPr>
      <w:t>Relatório Ticket2help</w:t>
    </w:r>
  </w:p>
  <w:p w14:paraId="03BE980E" w14:textId="77777777" w:rsidR="00CF2CE4" w:rsidRDefault="00CF2CE4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A9EE6" w14:textId="77777777" w:rsidR="0052284A" w:rsidRPr="00483D20" w:rsidRDefault="0052284A" w:rsidP="0052284A">
    <w:pPr>
      <w:pStyle w:val="Cabealho"/>
      <w:jc w:val="right"/>
      <w:rPr>
        <w:rFonts w:cs="Arial"/>
      </w:rPr>
    </w:pPr>
    <w:r w:rsidRPr="000870C1">
      <w:rPr>
        <w:rFonts w:cs="Arial"/>
      </w:rPr>
      <w:t>T</w:t>
    </w:r>
    <w:r>
      <w:rPr>
        <w:rFonts w:cs="Arial"/>
      </w:rPr>
      <w:t>ítulo do projeto</w:t>
    </w:r>
  </w:p>
  <w:p w14:paraId="53EEBA17" w14:textId="77777777" w:rsidR="0052284A" w:rsidRDefault="005228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A2271"/>
    <w:multiLevelType w:val="multilevel"/>
    <w:tmpl w:val="1088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A288E"/>
    <w:multiLevelType w:val="multilevel"/>
    <w:tmpl w:val="15D4E0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B1F2348"/>
    <w:multiLevelType w:val="hybridMultilevel"/>
    <w:tmpl w:val="5FE2B8B8"/>
    <w:lvl w:ilvl="0" w:tplc="509494A6">
      <w:start w:val="1"/>
      <w:numFmt w:val="decimal"/>
      <w:pStyle w:val="Ttulo2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35B1E"/>
    <w:multiLevelType w:val="multilevel"/>
    <w:tmpl w:val="A232FF4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060825"/>
    <w:multiLevelType w:val="multilevel"/>
    <w:tmpl w:val="527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9784F"/>
    <w:multiLevelType w:val="hybridMultilevel"/>
    <w:tmpl w:val="662E8E44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4550F"/>
    <w:multiLevelType w:val="multilevel"/>
    <w:tmpl w:val="D6DE7AF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7" w15:restartNumberingAfterBreak="0">
    <w:nsid w:val="32F1172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B070C4"/>
    <w:multiLevelType w:val="multilevel"/>
    <w:tmpl w:val="D50EFA5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56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41687E5E"/>
    <w:multiLevelType w:val="hybridMultilevel"/>
    <w:tmpl w:val="A3707B66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7703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BEF554B"/>
    <w:multiLevelType w:val="multilevel"/>
    <w:tmpl w:val="D5D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63629"/>
    <w:multiLevelType w:val="multilevel"/>
    <w:tmpl w:val="227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F23FF"/>
    <w:multiLevelType w:val="multilevel"/>
    <w:tmpl w:val="538EE1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6FA73AA"/>
    <w:multiLevelType w:val="hybridMultilevel"/>
    <w:tmpl w:val="423091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3B7B05"/>
    <w:multiLevelType w:val="hybridMultilevel"/>
    <w:tmpl w:val="A738A6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B1711"/>
    <w:multiLevelType w:val="hybridMultilevel"/>
    <w:tmpl w:val="3AF64E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A23CF2"/>
    <w:multiLevelType w:val="multilevel"/>
    <w:tmpl w:val="8E1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A239F"/>
    <w:multiLevelType w:val="multilevel"/>
    <w:tmpl w:val="62EC6BD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7A05764D"/>
    <w:multiLevelType w:val="multilevel"/>
    <w:tmpl w:val="5A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1202D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37317267">
    <w:abstractNumId w:val="9"/>
  </w:num>
  <w:num w:numId="2" w16cid:durableId="661929716">
    <w:abstractNumId w:val="20"/>
  </w:num>
  <w:num w:numId="3" w16cid:durableId="1851986466">
    <w:abstractNumId w:val="7"/>
  </w:num>
  <w:num w:numId="4" w16cid:durableId="1674338161">
    <w:abstractNumId w:val="1"/>
  </w:num>
  <w:num w:numId="5" w16cid:durableId="2092003993">
    <w:abstractNumId w:val="13"/>
  </w:num>
  <w:num w:numId="6" w16cid:durableId="55670310">
    <w:abstractNumId w:val="5"/>
  </w:num>
  <w:num w:numId="7" w16cid:durableId="1073620493">
    <w:abstractNumId w:val="10"/>
  </w:num>
  <w:num w:numId="8" w16cid:durableId="751007142">
    <w:abstractNumId w:val="2"/>
  </w:num>
  <w:num w:numId="9" w16cid:durableId="1576553422">
    <w:abstractNumId w:val="2"/>
  </w:num>
  <w:num w:numId="10" w16cid:durableId="2126270196">
    <w:abstractNumId w:val="2"/>
  </w:num>
  <w:num w:numId="11" w16cid:durableId="1507674049">
    <w:abstractNumId w:val="0"/>
  </w:num>
  <w:num w:numId="12" w16cid:durableId="1850757277">
    <w:abstractNumId w:val="19"/>
  </w:num>
  <w:num w:numId="13" w16cid:durableId="1939479840">
    <w:abstractNumId w:val="11"/>
  </w:num>
  <w:num w:numId="14" w16cid:durableId="1173840977">
    <w:abstractNumId w:val="4"/>
  </w:num>
  <w:num w:numId="15" w16cid:durableId="505441417">
    <w:abstractNumId w:val="12"/>
  </w:num>
  <w:num w:numId="16" w16cid:durableId="1519156750">
    <w:abstractNumId w:val="8"/>
  </w:num>
  <w:num w:numId="17" w16cid:durableId="2118406662">
    <w:abstractNumId w:val="3"/>
  </w:num>
  <w:num w:numId="18" w16cid:durableId="667904459">
    <w:abstractNumId w:val="16"/>
  </w:num>
  <w:num w:numId="19" w16cid:durableId="508300731">
    <w:abstractNumId w:val="15"/>
  </w:num>
  <w:num w:numId="20" w16cid:durableId="747503951">
    <w:abstractNumId w:val="14"/>
  </w:num>
  <w:num w:numId="21" w16cid:durableId="2043313822">
    <w:abstractNumId w:val="17"/>
  </w:num>
  <w:num w:numId="22" w16cid:durableId="1701126395">
    <w:abstractNumId w:val="18"/>
  </w:num>
  <w:num w:numId="23" w16cid:durableId="1694071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EDF"/>
    <w:rsid w:val="00001C51"/>
    <w:rsid w:val="0000491A"/>
    <w:rsid w:val="000467EC"/>
    <w:rsid w:val="00061C2A"/>
    <w:rsid w:val="00093F3E"/>
    <w:rsid w:val="000E7085"/>
    <w:rsid w:val="000F37DB"/>
    <w:rsid w:val="00107A1B"/>
    <w:rsid w:val="001117EE"/>
    <w:rsid w:val="0011230A"/>
    <w:rsid w:val="001959B5"/>
    <w:rsid w:val="001A3DB1"/>
    <w:rsid w:val="002347CE"/>
    <w:rsid w:val="00251816"/>
    <w:rsid w:val="00286C7B"/>
    <w:rsid w:val="002A5F61"/>
    <w:rsid w:val="002E5750"/>
    <w:rsid w:val="00305668"/>
    <w:rsid w:val="003437B6"/>
    <w:rsid w:val="003F40B7"/>
    <w:rsid w:val="0041176D"/>
    <w:rsid w:val="00495F20"/>
    <w:rsid w:val="004A74E8"/>
    <w:rsid w:val="004D369A"/>
    <w:rsid w:val="0052284A"/>
    <w:rsid w:val="005B11DA"/>
    <w:rsid w:val="005D681F"/>
    <w:rsid w:val="0062016F"/>
    <w:rsid w:val="006914C5"/>
    <w:rsid w:val="006A741E"/>
    <w:rsid w:val="0071451E"/>
    <w:rsid w:val="007167C7"/>
    <w:rsid w:val="007321A4"/>
    <w:rsid w:val="007547C4"/>
    <w:rsid w:val="0076107A"/>
    <w:rsid w:val="00761652"/>
    <w:rsid w:val="00770128"/>
    <w:rsid w:val="007B6BD1"/>
    <w:rsid w:val="007D2B6C"/>
    <w:rsid w:val="007F1E3E"/>
    <w:rsid w:val="00803218"/>
    <w:rsid w:val="0081793E"/>
    <w:rsid w:val="0084161E"/>
    <w:rsid w:val="00853135"/>
    <w:rsid w:val="00860E39"/>
    <w:rsid w:val="00865412"/>
    <w:rsid w:val="00900327"/>
    <w:rsid w:val="00920F23"/>
    <w:rsid w:val="00922033"/>
    <w:rsid w:val="009245A9"/>
    <w:rsid w:val="00944E99"/>
    <w:rsid w:val="00952436"/>
    <w:rsid w:val="00986EF5"/>
    <w:rsid w:val="009A474D"/>
    <w:rsid w:val="009C1750"/>
    <w:rsid w:val="009D6E04"/>
    <w:rsid w:val="00A05799"/>
    <w:rsid w:val="00A26283"/>
    <w:rsid w:val="00A447E3"/>
    <w:rsid w:val="00A93F7C"/>
    <w:rsid w:val="00A9597F"/>
    <w:rsid w:val="00AE2086"/>
    <w:rsid w:val="00B35EDB"/>
    <w:rsid w:val="00B37A34"/>
    <w:rsid w:val="00B41EDF"/>
    <w:rsid w:val="00B56C73"/>
    <w:rsid w:val="00B63682"/>
    <w:rsid w:val="00C35F6D"/>
    <w:rsid w:val="00C55BAF"/>
    <w:rsid w:val="00C55E5C"/>
    <w:rsid w:val="00C739F1"/>
    <w:rsid w:val="00C8678A"/>
    <w:rsid w:val="00C87539"/>
    <w:rsid w:val="00C96BBA"/>
    <w:rsid w:val="00CA2465"/>
    <w:rsid w:val="00CD10BA"/>
    <w:rsid w:val="00CE0398"/>
    <w:rsid w:val="00CF2CE4"/>
    <w:rsid w:val="00CF4AEA"/>
    <w:rsid w:val="00D12ABD"/>
    <w:rsid w:val="00D21282"/>
    <w:rsid w:val="00D2134B"/>
    <w:rsid w:val="00D405AC"/>
    <w:rsid w:val="00D52DBF"/>
    <w:rsid w:val="00D6031D"/>
    <w:rsid w:val="00D7254D"/>
    <w:rsid w:val="00EC68F1"/>
    <w:rsid w:val="00EE0C8C"/>
    <w:rsid w:val="00F07862"/>
    <w:rsid w:val="00F446B5"/>
    <w:rsid w:val="00F5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FBA49"/>
  <w15:docId w15:val="{E841D8E7-C6F7-4338-881B-A0AFD11B7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91A"/>
    <w:pPr>
      <w:spacing w:after="240" w:line="36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52284A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70128"/>
    <w:pPr>
      <w:keepNext/>
      <w:keepLines/>
      <w:numPr>
        <w:numId w:val="8"/>
      </w:numPr>
      <w:spacing w:before="48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347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117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061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1C2A"/>
  </w:style>
  <w:style w:type="paragraph" w:styleId="Rodap">
    <w:name w:val="footer"/>
    <w:basedOn w:val="Normal"/>
    <w:link w:val="RodapCarter"/>
    <w:unhideWhenUsed/>
    <w:rsid w:val="00061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61C2A"/>
  </w:style>
  <w:style w:type="paragraph" w:customStyle="1" w:styleId="ResumoAgradecimentos">
    <w:name w:val="ResumoAgradecimentos"/>
    <w:basedOn w:val="Normal"/>
    <w:rsid w:val="00EE0C8C"/>
    <w:pPr>
      <w:spacing w:after="360"/>
      <w:outlineLvl w:val="0"/>
    </w:pPr>
    <w:rPr>
      <w:rFonts w:eastAsia="Times New Roman" w:cs="Times New Roman"/>
      <w:b/>
      <w:sz w:val="28"/>
      <w:szCs w:val="24"/>
      <w:lang w:eastAsia="pt-PT"/>
    </w:rPr>
  </w:style>
  <w:style w:type="paragraph" w:styleId="PargrafodaLista">
    <w:name w:val="List Paragraph"/>
    <w:basedOn w:val="Normal"/>
    <w:uiPriority w:val="34"/>
    <w:qFormat/>
    <w:rsid w:val="00EE0C8C"/>
    <w:pPr>
      <w:ind w:left="720"/>
      <w:contextualSpacing/>
    </w:pPr>
  </w:style>
  <w:style w:type="character" w:styleId="Nmerodepgina">
    <w:name w:val="page number"/>
    <w:basedOn w:val="Tipodeletrapredefinidodopargrafo"/>
    <w:rsid w:val="00EE0C8C"/>
  </w:style>
  <w:style w:type="character" w:customStyle="1" w:styleId="Ttulo1Carter">
    <w:name w:val="Título 1 Caráter"/>
    <w:basedOn w:val="Tipodeletrapredefinidodopargrafo"/>
    <w:link w:val="Ttulo1"/>
    <w:uiPriority w:val="9"/>
    <w:rsid w:val="0052284A"/>
    <w:rPr>
      <w:rFonts w:ascii="Arial" w:eastAsiaTheme="majorEastAsia" w:hAnsi="Arial" w:cstheme="majorBidi"/>
      <w:b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EE0C8C"/>
    <w:pPr>
      <w:spacing w:line="259" w:lineRule="auto"/>
      <w:jc w:val="left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D12ABD"/>
    <w:pPr>
      <w:tabs>
        <w:tab w:val="left" w:pos="440"/>
        <w:tab w:val="right" w:leader="dot" w:pos="8494"/>
      </w:tabs>
      <w:spacing w:after="100"/>
      <w:ind w:left="454" w:hanging="454"/>
    </w:pPr>
  </w:style>
  <w:style w:type="character" w:styleId="Hiperligao">
    <w:name w:val="Hyperlink"/>
    <w:basedOn w:val="Tipodeletrapredefinidodopargrafo"/>
    <w:uiPriority w:val="99"/>
    <w:unhideWhenUsed/>
    <w:rsid w:val="00EE0C8C"/>
    <w:rPr>
      <w:rFonts w:ascii="Arial" w:hAnsi="Arial"/>
      <w:color w:val="0563C1" w:themeColor="hyperlink"/>
      <w:sz w:val="20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70128"/>
    <w:rPr>
      <w:rFonts w:ascii="Arial" w:eastAsiaTheme="majorEastAsia" w:hAnsi="Arial" w:cstheme="majorBidi"/>
      <w:b/>
      <w:sz w:val="28"/>
      <w:szCs w:val="26"/>
    </w:rPr>
  </w:style>
  <w:style w:type="paragraph" w:customStyle="1" w:styleId="EstiloLegendaArialItlico">
    <w:name w:val="Estilo Legenda + Arial Itálico"/>
    <w:basedOn w:val="Legenda"/>
    <w:link w:val="EstiloLegendaArialItlicoCarcter"/>
    <w:rsid w:val="00CF2CE4"/>
    <w:rPr>
      <w:i w:val="0"/>
      <w:iCs/>
    </w:rPr>
  </w:style>
  <w:style w:type="paragraph" w:styleId="Legenda">
    <w:name w:val="caption"/>
    <w:basedOn w:val="Normal"/>
    <w:next w:val="Normal"/>
    <w:link w:val="LegendaCarter"/>
    <w:qFormat/>
    <w:rsid w:val="00CF2CE4"/>
    <w:pPr>
      <w:spacing w:before="120" w:after="0"/>
    </w:pPr>
    <w:rPr>
      <w:rFonts w:eastAsia="Times New Roman" w:cs="Times New Roman"/>
      <w:bCs/>
      <w:i/>
      <w:sz w:val="20"/>
      <w:szCs w:val="20"/>
      <w:lang w:eastAsia="pt-PT"/>
    </w:rPr>
  </w:style>
  <w:style w:type="character" w:customStyle="1" w:styleId="LegendaCarter">
    <w:name w:val="Legenda Caráter"/>
    <w:link w:val="Legenda"/>
    <w:rsid w:val="00CF2CE4"/>
    <w:rPr>
      <w:rFonts w:ascii="Arial" w:eastAsia="Times New Roman" w:hAnsi="Arial" w:cs="Times New Roman"/>
      <w:bCs/>
      <w:i/>
      <w:sz w:val="20"/>
      <w:szCs w:val="20"/>
      <w:lang w:eastAsia="pt-PT"/>
    </w:rPr>
  </w:style>
  <w:style w:type="character" w:customStyle="1" w:styleId="EstiloLegendaArialItlicoCarcter">
    <w:name w:val="Estilo Legenda + Arial Itálico Carácter"/>
    <w:link w:val="EstiloLegendaArialItlico"/>
    <w:rsid w:val="00CF2CE4"/>
    <w:rPr>
      <w:rFonts w:ascii="Arial" w:eastAsia="Times New Roman" w:hAnsi="Arial" w:cs="Times New Roman"/>
      <w:bCs/>
      <w:iCs/>
      <w:sz w:val="20"/>
      <w:szCs w:val="20"/>
      <w:lang w:eastAsia="pt-PT"/>
    </w:rPr>
  </w:style>
  <w:style w:type="paragraph" w:styleId="ndicedeilustraes">
    <w:name w:val="table of figures"/>
    <w:basedOn w:val="Normal"/>
    <w:next w:val="Normal"/>
    <w:uiPriority w:val="99"/>
    <w:unhideWhenUsed/>
    <w:rsid w:val="00AE2086"/>
    <w:pPr>
      <w:spacing w:after="0"/>
    </w:pPr>
  </w:style>
  <w:style w:type="paragraph" w:customStyle="1" w:styleId="Anexos">
    <w:name w:val="Anexos"/>
    <w:basedOn w:val="Ttulo1"/>
    <w:rsid w:val="00D12ABD"/>
    <w:pPr>
      <w:keepLines w:val="0"/>
      <w:spacing w:after="480"/>
    </w:pPr>
    <w:rPr>
      <w:rFonts w:eastAsia="Times New Roman" w:cs="Arial"/>
      <w:bCs/>
      <w:kern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D12ABD"/>
    <w:pPr>
      <w:tabs>
        <w:tab w:val="left" w:pos="880"/>
        <w:tab w:val="right" w:leader="dot" w:pos="8494"/>
      </w:tabs>
      <w:spacing w:after="100"/>
      <w:ind w:left="454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107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07A1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D369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4D369A"/>
    <w:rPr>
      <w:b/>
      <w:bCs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347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dice3">
    <w:name w:val="toc 3"/>
    <w:basedOn w:val="Normal"/>
    <w:next w:val="Normal"/>
    <w:autoRedefine/>
    <w:uiPriority w:val="39"/>
    <w:unhideWhenUsed/>
    <w:rsid w:val="005D681F"/>
    <w:pPr>
      <w:spacing w:after="100"/>
      <w:ind w:left="480"/>
    </w:p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1176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11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header" Target="header5.xml"/><Relationship Id="rId26" Type="http://schemas.openxmlformats.org/officeDocument/2006/relationships/image" Target="media/image9.png"/><Relationship Id="rId21" Type="http://schemas.openxmlformats.org/officeDocument/2006/relationships/image" Target="media/image4.png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5" Type="http://schemas.openxmlformats.org/officeDocument/2006/relationships/image" Target="media/image8.png"/><Relationship Id="rId33" Type="http://schemas.openxmlformats.org/officeDocument/2006/relationships/hyperlink" Target="https://chatgpt.com/" TargetMode="Externa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7.png"/><Relationship Id="rId32" Type="http://schemas.openxmlformats.org/officeDocument/2006/relationships/hyperlink" Target="https://stackoverflow.com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hyperlink" Target="https://github.com/ThyTree-OG/Ticket2help/commits/main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MP.ALUNOS\AppData\Local\Temp\Temp1_Kit%20Docente%202020-2021.zip\Kit%20Docente\Template-Trabalho%20Pr&#225;tic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A8C67-CD82-4B99-8333-2C393835D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Template-Trabalho Prático</Template>
  <TotalTime>353</TotalTime>
  <Pages>1</Pages>
  <Words>1725</Words>
  <Characters>9838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IPGT IPGT</dc:creator>
  <cp:lastModifiedBy>Luis Pinto</cp:lastModifiedBy>
  <cp:revision>45</cp:revision>
  <cp:lastPrinted>2024-06-11T21:45:00Z</cp:lastPrinted>
  <dcterms:created xsi:type="dcterms:W3CDTF">2020-10-26T18:43:00Z</dcterms:created>
  <dcterms:modified xsi:type="dcterms:W3CDTF">2024-06-11T21:46:00Z</dcterms:modified>
</cp:coreProperties>
</file>